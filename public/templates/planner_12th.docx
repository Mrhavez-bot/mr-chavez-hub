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5425" w14:textId="63BDE321" w:rsidR="00711D4A" w:rsidRPr="0068304B" w:rsidRDefault="00711D4A" w:rsidP="00DB4151">
      <w:pPr>
        <w:spacing w:before="120" w:after="120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p w14:paraId="088D688C" w14:textId="77777777" w:rsidR="00180593" w:rsidRPr="0068304B" w:rsidRDefault="00D948D2" w:rsidP="00D948D2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bCs/>
          <w:sz w:val="20"/>
          <w:szCs w:val="20"/>
        </w:rPr>
      </w:pPr>
      <w:r w:rsidRPr="0068304B">
        <w:rPr>
          <w:rFonts w:ascii="Helvetica Neue" w:hAnsi="Helvetica Neue"/>
          <w:b/>
          <w:bCs/>
          <w:sz w:val="20"/>
          <w:szCs w:val="20"/>
        </w:rPr>
        <w:tab/>
      </w:r>
    </w:p>
    <w:p w14:paraId="3406BBB7" w14:textId="5B2DD691" w:rsidR="004E12A1" w:rsidRPr="0068304B" w:rsidRDefault="00D948D2" w:rsidP="00D948D2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bCs/>
          <w:sz w:val="20"/>
          <w:szCs w:val="20"/>
        </w:rPr>
      </w:pPr>
      <w:r w:rsidRPr="0068304B">
        <w:rPr>
          <w:rFonts w:ascii="Helvetica Neue" w:hAnsi="Helvetica Neue"/>
          <w:b/>
          <w:bCs/>
          <w:sz w:val="20"/>
          <w:szCs w:val="20"/>
        </w:rPr>
        <w:tab/>
      </w:r>
      <w:r w:rsidR="004E12A1" w:rsidRPr="0068304B">
        <w:rPr>
          <w:rFonts w:ascii="Helvetica Neue" w:hAnsi="Helvetica Neue"/>
          <w:b/>
          <w:bCs/>
          <w:sz w:val="20"/>
          <w:szCs w:val="20"/>
        </w:rPr>
        <w:t>PLANIFICADOR DE UNIDADES DEL POP</w:t>
      </w:r>
    </w:p>
    <w:p w14:paraId="69F4C184" w14:textId="77777777" w:rsidR="004E12A1" w:rsidRPr="0068304B" w:rsidRDefault="004E12A1" w:rsidP="004E12A1">
      <w:pPr>
        <w:pStyle w:val="Encabezado"/>
        <w:tabs>
          <w:tab w:val="right" w:pos="8370"/>
        </w:tabs>
        <w:spacing w:after="0"/>
        <w:ind w:left="-902" w:right="108"/>
        <w:jc w:val="center"/>
        <w:rPr>
          <w:rFonts w:ascii="Helvetica Neue" w:hAnsi="Helvetica Neue"/>
          <w:b/>
          <w:sz w:val="20"/>
          <w:szCs w:val="20"/>
        </w:rPr>
      </w:pPr>
    </w:p>
    <w:tbl>
      <w:tblPr>
        <w:tblpPr w:leftFromText="141" w:rightFromText="141" w:vertAnchor="page" w:horzAnchor="margin" w:tblpY="2776"/>
        <w:tblW w:w="1530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397"/>
        <w:gridCol w:w="1114"/>
        <w:gridCol w:w="1127"/>
        <w:gridCol w:w="1400"/>
        <w:gridCol w:w="3232"/>
        <w:gridCol w:w="1683"/>
        <w:gridCol w:w="2529"/>
        <w:gridCol w:w="1822"/>
      </w:tblGrid>
      <w:tr w:rsidR="00DB36E2" w:rsidRPr="0068304B" w14:paraId="517AEE8E" w14:textId="77777777" w:rsidTr="22036285">
        <w:trPr>
          <w:trHeight w:val="221"/>
        </w:trPr>
        <w:tc>
          <w:tcPr>
            <w:tcW w:w="2405" w:type="dxa"/>
            <w:shd w:val="clear" w:color="auto" w:fill="D9D9D9" w:themeFill="background1" w:themeFillShade="D9"/>
          </w:tcPr>
          <w:p w14:paraId="342322F0" w14:textId="77777777" w:rsidR="00DB36E2" w:rsidRPr="0068304B" w:rsidRDefault="00DB36E2" w:rsidP="00180593">
            <w:pPr>
              <w:spacing w:after="0" w:line="259" w:lineRule="auto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3600" w:type="dxa"/>
            <w:gridSpan w:val="3"/>
          </w:tcPr>
          <w:p w14:paraId="4300324B" w14:textId="2D11D296" w:rsidR="00DB36E2" w:rsidRPr="0068304B" w:rsidRDefault="65A7B54B" w:rsidP="22036285">
            <w:pPr>
              <w:spacing w:after="0" w:line="259" w:lineRule="auto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{{subject}}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 w14:paraId="799650AB" w14:textId="77777777" w:rsidR="00DB36E2" w:rsidRPr="0068304B" w:rsidRDefault="00DB36E2" w:rsidP="00180593">
            <w:pPr>
              <w:spacing w:after="0"/>
              <w:jc w:val="left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Nombre del docente:</w:t>
            </w:r>
          </w:p>
        </w:tc>
        <w:tc>
          <w:tcPr>
            <w:tcW w:w="6055" w:type="dxa"/>
            <w:gridSpan w:val="3"/>
          </w:tcPr>
          <w:p w14:paraId="16A19FC4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{{teacher}}</w:t>
            </w:r>
          </w:p>
        </w:tc>
      </w:tr>
      <w:tr w:rsidR="00DB36E2" w:rsidRPr="0068304B" w14:paraId="1113E8A1" w14:textId="77777777" w:rsidTr="22036285">
        <w:trPr>
          <w:trHeight w:val="235"/>
        </w:trPr>
        <w:tc>
          <w:tcPr>
            <w:tcW w:w="2405" w:type="dxa"/>
            <w:shd w:val="clear" w:color="auto" w:fill="D9D9D9" w:themeFill="background1" w:themeFillShade="D9"/>
          </w:tcPr>
          <w:p w14:paraId="741E9AF2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Grado:</w:t>
            </w:r>
          </w:p>
        </w:tc>
        <w:tc>
          <w:tcPr>
            <w:tcW w:w="1117" w:type="dxa"/>
          </w:tcPr>
          <w:p w14:paraId="552B1C31" w14:textId="5C66A536" w:rsidR="00DB36E2" w:rsidRPr="0068304B" w:rsidRDefault="7072580E" w:rsidP="22036285">
            <w:pPr>
              <w:spacing w:after="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{{grade}}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 w14:paraId="71E55B64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Grupo(s):</w:t>
            </w:r>
          </w:p>
        </w:tc>
        <w:tc>
          <w:tcPr>
            <w:tcW w:w="1408" w:type="dxa"/>
          </w:tcPr>
          <w:p w14:paraId="06EFF222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{{groups}}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 w14:paraId="3E28BDEC" w14:textId="77777777" w:rsidR="00DB36E2" w:rsidRPr="0068304B" w:rsidRDefault="00DB36E2" w:rsidP="00180593">
            <w:pPr>
              <w:spacing w:after="0"/>
              <w:ind w:right="84"/>
              <w:jc w:val="left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Fecha de inicio:</w:t>
            </w:r>
          </w:p>
        </w:tc>
        <w:tc>
          <w:tcPr>
            <w:tcW w:w="1688" w:type="dxa"/>
          </w:tcPr>
          <w:p w14:paraId="3C0AC9B9" w14:textId="041E6F9C" w:rsidR="00DB36E2" w:rsidRPr="0068304B" w:rsidRDefault="00594DB7" w:rsidP="22036285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{{startDate}}</w:t>
            </w:r>
          </w:p>
        </w:tc>
        <w:tc>
          <w:tcPr>
            <w:tcW w:w="2539" w:type="dxa"/>
            <w:shd w:val="clear" w:color="auto" w:fill="D0CECE" w:themeFill="background2" w:themeFillShade="E6"/>
          </w:tcPr>
          <w:p w14:paraId="04E98086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Fecha de termino:</w:t>
            </w:r>
          </w:p>
        </w:tc>
        <w:tc>
          <w:tcPr>
            <w:tcW w:w="1828" w:type="dxa"/>
          </w:tcPr>
          <w:p w14:paraId="0CF43EA5" w14:textId="73934656" w:rsidR="00DB36E2" w:rsidRPr="0068304B" w:rsidRDefault="00594DB7" w:rsidP="22036285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{{endDate}}</w:t>
            </w:r>
          </w:p>
        </w:tc>
      </w:tr>
      <w:tr w:rsidR="00DB36E2" w:rsidRPr="0068304B" w14:paraId="085FE543" w14:textId="77777777" w:rsidTr="22036285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43D0342A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Periodo:</w:t>
            </w:r>
          </w:p>
        </w:tc>
        <w:tc>
          <w:tcPr>
            <w:tcW w:w="3600" w:type="dxa"/>
            <w:gridSpan w:val="3"/>
          </w:tcPr>
          <w:p w14:paraId="256E1AA2" w14:textId="558B212F" w:rsidR="00DB36E2" w:rsidRPr="0068304B" w:rsidRDefault="00594DB7" w:rsidP="22036285">
            <w:pPr>
              <w:spacing w:after="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{{period}}</w:t>
            </w:r>
          </w:p>
        </w:tc>
        <w:tc>
          <w:tcPr>
            <w:tcW w:w="324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C00777F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Fecha de elaboración:</w:t>
            </w:r>
          </w:p>
        </w:tc>
        <w:tc>
          <w:tcPr>
            <w:tcW w:w="1688" w:type="dxa"/>
          </w:tcPr>
          <w:p w14:paraId="08F4F0EC" w14:textId="43979647" w:rsidR="00DB36E2" w:rsidRPr="0068304B" w:rsidRDefault="00594DB7" w:rsidP="22036285">
            <w:pPr>
              <w:spacing w:after="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{{elabDate}}</w:t>
            </w:r>
          </w:p>
        </w:tc>
        <w:tc>
          <w:tcPr>
            <w:tcW w:w="2539" w:type="dxa"/>
            <w:tcBorders>
              <w:left w:val="single" w:sz="4" w:space="0" w:color="auto"/>
            </w:tcBorders>
            <w:shd w:val="clear" w:color="auto" w:fill="D0CECE" w:themeFill="background2" w:themeFillShade="E6"/>
          </w:tcPr>
          <w:p w14:paraId="37CB4089" w14:textId="77777777" w:rsidR="00DB36E2" w:rsidRPr="0068304B" w:rsidRDefault="00DB36E2" w:rsidP="00180593">
            <w:pPr>
              <w:spacing w:after="0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Sesiones de 50 minutos:</w:t>
            </w:r>
          </w:p>
        </w:tc>
        <w:tc>
          <w:tcPr>
            <w:tcW w:w="1828" w:type="dxa"/>
            <w:tcBorders>
              <w:left w:val="single" w:sz="4" w:space="0" w:color="auto"/>
            </w:tcBorders>
          </w:tcPr>
          <w:p w14:paraId="0B77A775" w14:textId="45BAB066" w:rsidR="00DB36E2" w:rsidRPr="0068304B" w:rsidRDefault="00594DB7" w:rsidP="00180593">
            <w:pPr>
              <w:spacing w:after="0"/>
            </w:pPr>
            <w:r>
              <w:rPr/>
              <w:t xml:space="preserve">{{sessionsCount}}</w:t>
            </w:r>
          </w:p>
        </w:tc>
      </w:tr>
      <w:tr w:rsidR="00DB36E2" w:rsidRPr="0068304B" w14:paraId="4586A1D7" w14:textId="77777777" w:rsidTr="22036285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61EADFD4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Título de la Unidad:</w:t>
            </w:r>
          </w:p>
        </w:tc>
        <w:tc>
          <w:tcPr>
            <w:tcW w:w="12899" w:type="dxa"/>
            <w:gridSpan w:val="7"/>
          </w:tcPr>
          <w:p w14:paraId="0A99B377" w14:textId="56531391" w:rsidR="00DB36E2" w:rsidRPr="0068304B" w:rsidRDefault="4BDAB11B" w:rsidP="22036285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{{unitTitle}}</w:t>
            </w:r>
          </w:p>
        </w:tc>
      </w:tr>
      <w:tr w:rsidR="00DB36E2" w:rsidRPr="0068304B" w14:paraId="5E664334" w14:textId="77777777" w:rsidTr="22036285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58FB8521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Propósito de la Unidad:</w:t>
            </w:r>
          </w:p>
        </w:tc>
        <w:tc>
          <w:tcPr>
            <w:tcW w:w="12899" w:type="dxa"/>
            <w:gridSpan w:val="7"/>
          </w:tcPr>
          <w:p w14:paraId="442F1C87" w14:textId="1516CB9F" w:rsidR="00DB36E2" w:rsidRPr="0068304B" w:rsidRDefault="63EF9166" w:rsidP="22036285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{{purpose}}</w:t>
            </w:r>
          </w:p>
        </w:tc>
      </w:tr>
      <w:tr w:rsidR="00DB36E2" w:rsidRPr="0068304B" w14:paraId="0960C64E" w14:textId="77777777" w:rsidTr="22036285">
        <w:trPr>
          <w:trHeight w:val="343"/>
        </w:trPr>
        <w:tc>
          <w:tcPr>
            <w:tcW w:w="2405" w:type="dxa"/>
            <w:shd w:val="clear" w:color="auto" w:fill="D9D9D9" w:themeFill="background1" w:themeFillShade="D9"/>
          </w:tcPr>
          <w:p w14:paraId="142D0BC4" w14:textId="77777777" w:rsidR="00DB36E2" w:rsidRPr="0068304B" w:rsidRDefault="00DB36E2" w:rsidP="00180593">
            <w:pPr>
              <w:spacing w:after="0"/>
              <w:ind w:right="-246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Idea Central:</w:t>
            </w:r>
          </w:p>
        </w:tc>
        <w:tc>
          <w:tcPr>
            <w:tcW w:w="12899" w:type="dxa"/>
            <w:gridSpan w:val="7"/>
          </w:tcPr>
          <w:p w14:paraId="1F292AEF" w14:textId="1FAC7B32" w:rsidR="00DB36E2" w:rsidRPr="00585E29" w:rsidRDefault="3B2816D8" w:rsidP="22036285">
            <w:pPr>
              <w:spacing w:after="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{{centralIdea}}</w:t>
            </w:r>
          </w:p>
        </w:tc>
      </w:tr>
    </w:tbl>
    <w:p w14:paraId="40161F96" w14:textId="0FBE7C5A" w:rsidR="00A16424" w:rsidRPr="0068304B" w:rsidRDefault="00A16424" w:rsidP="22036285">
      <w:pPr>
        <w:tabs>
          <w:tab w:val="right" w:pos="8370"/>
        </w:tabs>
        <w:spacing w:after="0"/>
        <w:ind w:left="-902" w:right="108"/>
        <w:rPr>
          <w:rFonts w:ascii="Helvetica Neue" w:eastAsia="Times New Roman" w:hAnsi="Helvetica Neue"/>
          <w:b/>
          <w:bCs/>
          <w:sz w:val="20"/>
          <w:szCs w:val="20"/>
        </w:rPr>
      </w:pPr>
    </w:p>
    <w:p w14:paraId="42E369B9" w14:textId="50227089" w:rsidR="00306CE0" w:rsidRPr="0068304B" w:rsidRDefault="00306CE0" w:rsidP="00306CE0">
      <w:pPr>
        <w:spacing w:after="0"/>
        <w:rPr>
          <w:rFonts w:ascii="Helvetica Neue" w:eastAsia="Times New Roman" w:hAnsi="Helvetica Neue"/>
          <w:b/>
          <w:bCs/>
          <w:i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33"/>
        <w:gridCol w:w="7371"/>
      </w:tblGrid>
      <w:tr w:rsidR="00933BFF" w:rsidRPr="0068304B" w14:paraId="0260ED9C" w14:textId="77777777" w:rsidTr="22036285">
        <w:trPr>
          <w:trHeight w:val="279"/>
        </w:trPr>
        <w:tc>
          <w:tcPr>
            <w:tcW w:w="7933" w:type="dxa"/>
            <w:shd w:val="clear" w:color="auto" w:fill="D9D9D9" w:themeFill="background1" w:themeFillShade="D9"/>
          </w:tcPr>
          <w:p w14:paraId="295BA3F8" w14:textId="7CA978D7" w:rsidR="00933BFF" w:rsidRPr="0068304B" w:rsidRDefault="00933BFF" w:rsidP="007A4F15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bookmarkStart w:id="0" w:name="_Hlk111133322"/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Competencias Genéricas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20F60F9A" w14:textId="49BCF101" w:rsidR="00933BFF" w:rsidRPr="0068304B" w:rsidRDefault="00933BFF" w:rsidP="007A4F15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Competencias Disciplinares Básicas</w:t>
            </w:r>
            <w:r w:rsidR="00301B99"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/Competencias Disciplinares Extendidas</w:t>
            </w:r>
          </w:p>
        </w:tc>
      </w:tr>
      <w:tr w:rsidR="00933BFF" w:rsidRPr="0068304B" w14:paraId="27093F90" w14:textId="77777777" w:rsidTr="22036285">
        <w:trPr>
          <w:trHeight w:val="300"/>
        </w:trPr>
        <w:tc>
          <w:tcPr>
            <w:tcW w:w="7933" w:type="dxa"/>
            <w:shd w:val="clear" w:color="auto" w:fill="auto"/>
          </w:tcPr>
          <w:p w14:paraId="2951C2F2" w14:textId="1DE49C19" w:rsidR="0068304B" w:rsidRPr="00E5207A" w:rsidRDefault="10764551" w:rsidP="2E0CCA3D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{{compGen}}</w:t>
            </w:r>
          </w:p>
        </w:tc>
        <w:tc>
          <w:tcPr>
            <w:tcW w:w="7371" w:type="dxa"/>
            <w:shd w:val="clear" w:color="auto" w:fill="auto"/>
          </w:tcPr>
          <w:p w14:paraId="739C7C86" w14:textId="2593D39B" w:rsidR="0068304B" w:rsidRPr="0068304B" w:rsidRDefault="10764551" w:rsidP="22036285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{{compDisc}}</w:t>
            </w:r>
          </w:p>
        </w:tc>
      </w:tr>
      <w:bookmarkEnd w:id="0"/>
    </w:tbl>
    <w:p w14:paraId="549AC056" w14:textId="2D33D58D" w:rsidR="00DC01B1" w:rsidRPr="0068304B" w:rsidRDefault="00DC01B1" w:rsidP="00DC01B1">
      <w:pPr>
        <w:tabs>
          <w:tab w:val="left" w:pos="3382"/>
        </w:tabs>
        <w:rPr>
          <w:rFonts w:ascii="Helvetica Neue" w:eastAsia="Times New Roman" w:hAnsi="Helvetica Neue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4"/>
        <w:gridCol w:w="11340"/>
      </w:tblGrid>
      <w:tr w:rsidR="00D200A8" w:rsidRPr="0068304B" w14:paraId="4A01700C" w14:textId="77777777" w:rsidTr="22036285">
        <w:trPr>
          <w:trHeight w:val="279"/>
        </w:trPr>
        <w:tc>
          <w:tcPr>
            <w:tcW w:w="3964" w:type="dxa"/>
            <w:shd w:val="clear" w:color="auto" w:fill="D9D9D9" w:themeFill="background1" w:themeFillShade="D9"/>
          </w:tcPr>
          <w:p w14:paraId="5982722C" w14:textId="0F0DA47E" w:rsidR="00D200A8" w:rsidRPr="0068304B" w:rsidRDefault="00D200A8" w:rsidP="00FA0CA2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Atributos del perfil de la comunidad IB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7A527FE5" w14:textId="445F490E" w:rsidR="00D200A8" w:rsidRPr="0068304B" w:rsidRDefault="00D200A8" w:rsidP="00D200A8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¿Cómo se desarrollarán?</w:t>
            </w:r>
          </w:p>
        </w:tc>
      </w:tr>
      <w:tr w:rsidR="00D200A8" w:rsidRPr="0068304B" w14:paraId="5B547CF4" w14:textId="77777777" w:rsidTr="22036285">
        <w:trPr>
          <w:trHeight w:val="279"/>
        </w:trPr>
        <w:tc>
          <w:tcPr>
            <w:tcW w:w="3964" w:type="dxa"/>
            <w:shd w:val="clear" w:color="auto" w:fill="auto"/>
          </w:tcPr>
          <w:p w14:paraId="34345FF1" w14:textId="16B453B9" w:rsidR="00D200A8" w:rsidRPr="0068304B" w:rsidRDefault="00220E95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Indaga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ción</w:t>
            </w:r>
          </w:p>
        </w:tc>
        <w:tc>
          <w:tcPr>
            <w:tcW w:w="11340" w:type="dxa"/>
            <w:shd w:val="clear" w:color="auto" w:fill="auto"/>
          </w:tcPr>
          <w:p w14:paraId="455EA7B4" w14:textId="21A37E3E" w:rsidR="00D200A8" w:rsidRPr="001C45B6" w:rsidRDefault="44BDE198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{{attr_indagacion}}</w:t>
            </w:r>
          </w:p>
        </w:tc>
      </w:tr>
      <w:tr w:rsidR="00D200A8" w:rsidRPr="0068304B" w14:paraId="2B4ACCAB" w14:textId="77777777" w:rsidTr="22036285">
        <w:trPr>
          <w:trHeight w:val="279"/>
        </w:trPr>
        <w:tc>
          <w:tcPr>
            <w:tcW w:w="3964" w:type="dxa"/>
            <w:shd w:val="clear" w:color="auto" w:fill="auto"/>
          </w:tcPr>
          <w:p w14:paraId="534A914E" w14:textId="131C316E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Comunicación</w:t>
            </w:r>
          </w:p>
        </w:tc>
        <w:tc>
          <w:tcPr>
            <w:tcW w:w="11340" w:type="dxa"/>
            <w:shd w:val="clear" w:color="auto" w:fill="auto"/>
          </w:tcPr>
          <w:p w14:paraId="3801774E" w14:textId="2255C5D6" w:rsidR="00D200A8" w:rsidRPr="001C45B6" w:rsidRDefault="63E48FDF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{{attr_comunicacion}}</w:t>
            </w:r>
          </w:p>
        </w:tc>
      </w:tr>
      <w:tr w:rsidR="00D200A8" w:rsidRPr="0068304B" w14:paraId="18AB6436" w14:textId="77777777" w:rsidTr="22036285">
        <w:trPr>
          <w:trHeight w:val="279"/>
        </w:trPr>
        <w:tc>
          <w:tcPr>
            <w:tcW w:w="3964" w:type="dxa"/>
            <w:shd w:val="clear" w:color="auto" w:fill="auto"/>
          </w:tcPr>
          <w:p w14:paraId="6F9A9416" w14:textId="392A7647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Conocimiento</w:t>
            </w:r>
          </w:p>
        </w:tc>
        <w:tc>
          <w:tcPr>
            <w:tcW w:w="11340" w:type="dxa"/>
            <w:shd w:val="clear" w:color="auto" w:fill="auto"/>
          </w:tcPr>
          <w:p w14:paraId="029491D6" w14:textId="430C3C55" w:rsidR="00D200A8" w:rsidRPr="001C45B6" w:rsidRDefault="5CF4E56F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{{attr_conocimiento}}</w:t>
            </w:r>
          </w:p>
        </w:tc>
      </w:tr>
      <w:tr w:rsidR="00D200A8" w:rsidRPr="0068304B" w14:paraId="4934D7D7" w14:textId="77777777" w:rsidTr="22036285">
        <w:trPr>
          <w:trHeight w:val="384"/>
        </w:trPr>
        <w:tc>
          <w:tcPr>
            <w:tcW w:w="3964" w:type="dxa"/>
          </w:tcPr>
          <w:p w14:paraId="02301835" w14:textId="3F5B0FFB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Razonamiento</w:t>
            </w:r>
          </w:p>
        </w:tc>
        <w:tc>
          <w:tcPr>
            <w:tcW w:w="11340" w:type="dxa"/>
          </w:tcPr>
          <w:p w14:paraId="219E1914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{{attr_razonamiento}}</w:t>
            </w:r>
          </w:p>
        </w:tc>
      </w:tr>
      <w:tr w:rsidR="00D200A8" w:rsidRPr="0068304B" w14:paraId="110FED50" w14:textId="77777777" w:rsidTr="22036285">
        <w:trPr>
          <w:trHeight w:val="384"/>
        </w:trPr>
        <w:tc>
          <w:tcPr>
            <w:tcW w:w="3964" w:type="dxa"/>
          </w:tcPr>
          <w:p w14:paraId="0B493DEB" w14:textId="4E722BE1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lastRenderedPageBreak/>
              <w:t>Integridad</w:t>
            </w:r>
          </w:p>
        </w:tc>
        <w:tc>
          <w:tcPr>
            <w:tcW w:w="11340" w:type="dxa"/>
          </w:tcPr>
          <w:p w14:paraId="0C50C12F" w14:textId="71A9A0DB" w:rsidR="00D200A8" w:rsidRPr="001C45B6" w:rsidRDefault="083B9DCB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{{attr_integridad}}</w:t>
            </w:r>
          </w:p>
        </w:tc>
      </w:tr>
      <w:tr w:rsidR="00D200A8" w:rsidRPr="0068304B" w14:paraId="02A3AA44" w14:textId="77777777" w:rsidTr="22036285">
        <w:trPr>
          <w:trHeight w:val="479"/>
        </w:trPr>
        <w:tc>
          <w:tcPr>
            <w:tcW w:w="3964" w:type="dxa"/>
            <w:shd w:val="clear" w:color="auto" w:fill="auto"/>
          </w:tcPr>
          <w:p w14:paraId="2B0FC33F" w14:textId="12F019D6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Mentalidad abierta</w:t>
            </w:r>
          </w:p>
        </w:tc>
        <w:tc>
          <w:tcPr>
            <w:tcW w:w="11340" w:type="dxa"/>
            <w:shd w:val="clear" w:color="auto" w:fill="auto"/>
          </w:tcPr>
          <w:p w14:paraId="2DDFED69" w14:textId="5E3506F4" w:rsidR="00D200A8" w:rsidRPr="001C45B6" w:rsidRDefault="4F7B2C9E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{{attr_mentalidad}}</w:t>
            </w:r>
          </w:p>
        </w:tc>
      </w:tr>
      <w:tr w:rsidR="00D200A8" w:rsidRPr="0068304B" w14:paraId="02BB067D" w14:textId="77777777" w:rsidTr="22036285">
        <w:trPr>
          <w:trHeight w:val="477"/>
        </w:trPr>
        <w:tc>
          <w:tcPr>
            <w:tcW w:w="3964" w:type="dxa"/>
            <w:shd w:val="clear" w:color="auto" w:fill="auto"/>
          </w:tcPr>
          <w:p w14:paraId="5BC7B35D" w14:textId="0D5F85C6" w:rsidR="00D200A8" w:rsidRPr="0068304B" w:rsidRDefault="00784A76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>
              <w:rPr>
                <w:rFonts w:ascii="Helvetica Neue" w:hAnsi="Helvetica Neue"/>
                <w:b/>
                <w:sz w:val="20"/>
                <w:szCs w:val="20"/>
              </w:rPr>
              <w:t>Solidaridad</w:t>
            </w:r>
          </w:p>
        </w:tc>
        <w:tc>
          <w:tcPr>
            <w:tcW w:w="11340" w:type="dxa"/>
            <w:shd w:val="clear" w:color="auto" w:fill="auto"/>
          </w:tcPr>
          <w:p w14:paraId="7E00E0BF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{{attr_solidaridad}}</w:t>
            </w:r>
          </w:p>
        </w:tc>
      </w:tr>
      <w:tr w:rsidR="00D200A8" w:rsidRPr="0068304B" w14:paraId="72084CC8" w14:textId="77777777" w:rsidTr="22036285">
        <w:trPr>
          <w:trHeight w:val="477"/>
        </w:trPr>
        <w:tc>
          <w:tcPr>
            <w:tcW w:w="3964" w:type="dxa"/>
            <w:shd w:val="clear" w:color="auto" w:fill="auto"/>
          </w:tcPr>
          <w:p w14:paraId="4A2B48EE" w14:textId="78823D13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Audac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ia</w:t>
            </w:r>
          </w:p>
        </w:tc>
        <w:tc>
          <w:tcPr>
            <w:tcW w:w="11340" w:type="dxa"/>
            <w:shd w:val="clear" w:color="auto" w:fill="auto"/>
          </w:tcPr>
          <w:p w14:paraId="15297208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{{attr_audacia}}</w:t>
            </w:r>
          </w:p>
        </w:tc>
      </w:tr>
      <w:tr w:rsidR="00D200A8" w:rsidRPr="0068304B" w14:paraId="26491CF4" w14:textId="77777777" w:rsidTr="22036285">
        <w:trPr>
          <w:trHeight w:val="477"/>
        </w:trPr>
        <w:tc>
          <w:tcPr>
            <w:tcW w:w="3964" w:type="dxa"/>
            <w:shd w:val="clear" w:color="auto" w:fill="auto"/>
          </w:tcPr>
          <w:p w14:paraId="1D19CEC7" w14:textId="291778A0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Equilib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rio</w:t>
            </w:r>
          </w:p>
        </w:tc>
        <w:tc>
          <w:tcPr>
            <w:tcW w:w="11340" w:type="dxa"/>
            <w:shd w:val="clear" w:color="auto" w:fill="auto"/>
          </w:tcPr>
          <w:p w14:paraId="643A2923" w14:textId="77777777" w:rsidR="00D200A8" w:rsidRPr="001C45B6" w:rsidRDefault="00D200A8" w:rsidP="00FA0CA2">
            <w:pPr>
              <w:spacing w:before="120" w:after="120"/>
              <w:rPr>
                <w:rFonts w:ascii="Helvetica Neue" w:hAnsi="Helvetica Neue"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{{attr_equilibrio}}</w:t>
            </w:r>
          </w:p>
        </w:tc>
      </w:tr>
      <w:tr w:rsidR="00D200A8" w:rsidRPr="0068304B" w14:paraId="7DB64240" w14:textId="77777777" w:rsidTr="22036285">
        <w:trPr>
          <w:trHeight w:val="477"/>
        </w:trPr>
        <w:tc>
          <w:tcPr>
            <w:tcW w:w="3964" w:type="dxa"/>
            <w:shd w:val="clear" w:color="auto" w:fill="auto"/>
          </w:tcPr>
          <w:p w14:paraId="56741F7C" w14:textId="1D565192" w:rsidR="00D200A8" w:rsidRPr="0068304B" w:rsidRDefault="003B7EF3" w:rsidP="009A1B4F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Reflexi</w:t>
            </w:r>
            <w:r w:rsidR="00784A76">
              <w:rPr>
                <w:rFonts w:ascii="Helvetica Neue" w:hAnsi="Helvetica Neue"/>
                <w:b/>
                <w:sz w:val="20"/>
                <w:szCs w:val="20"/>
              </w:rPr>
              <w:t>ón</w:t>
            </w:r>
          </w:p>
        </w:tc>
        <w:tc>
          <w:tcPr>
            <w:tcW w:w="11340" w:type="dxa"/>
            <w:shd w:val="clear" w:color="auto" w:fill="auto"/>
          </w:tcPr>
          <w:p w14:paraId="5F55E81B" w14:textId="013115BA" w:rsidR="00D200A8" w:rsidRPr="001C45B6" w:rsidRDefault="3939DADC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{{attr_reflexion}}</w:t>
            </w:r>
          </w:p>
        </w:tc>
      </w:tr>
    </w:tbl>
    <w:p w14:paraId="5D4903DC" w14:textId="1C1F36C2" w:rsidR="00933A3B" w:rsidRPr="0068304B" w:rsidRDefault="00933A3B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39"/>
        <w:gridCol w:w="4961"/>
        <w:gridCol w:w="6804"/>
      </w:tblGrid>
      <w:tr w:rsidR="000850C1" w:rsidRPr="0068304B" w14:paraId="58CD228C" w14:textId="77777777" w:rsidTr="22036285">
        <w:trPr>
          <w:trHeight w:val="279"/>
        </w:trPr>
        <w:tc>
          <w:tcPr>
            <w:tcW w:w="153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EAE1E4C" w14:textId="4E9871C7" w:rsidR="000850C1" w:rsidRPr="0068304B" w:rsidRDefault="000850C1" w:rsidP="00FA0CA2">
            <w:pPr>
              <w:spacing w:before="120" w:after="120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Enfoques del aprendizaje</w:t>
            </w:r>
          </w:p>
        </w:tc>
      </w:tr>
      <w:tr w:rsidR="00705C48" w:rsidRPr="0068304B" w14:paraId="49676C28" w14:textId="77777777" w:rsidTr="22036285">
        <w:trPr>
          <w:trHeight w:val="279"/>
        </w:trPr>
        <w:tc>
          <w:tcPr>
            <w:tcW w:w="3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0B34600" w14:textId="30705F87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91527C" w14:textId="740CE0D0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Indicador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16026A" w14:textId="2808C60A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¿Cómo se logrará?</w:t>
            </w:r>
          </w:p>
        </w:tc>
      </w:tr>
      <w:tr w:rsidR="000850C1" w:rsidRPr="0068304B" w14:paraId="7897522C" w14:textId="77777777" w:rsidTr="22036285">
        <w:trPr>
          <w:trHeight w:val="279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AD1798" w14:textId="78926614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pensamiento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E6EEC9F" w14:textId="78E43372" w:rsidR="000850C1" w:rsidRPr="0068304B" w:rsidRDefault="00D83F7A" w:rsidP="000850C1">
            <w:pPr>
              <w:spacing w:before="120" w:after="120"/>
              <w:jc w:val="center"/>
              <w:rPr>
                <w:rFonts w:ascii="Helvetica Neue" w:hAnsi="Helvetica Neue"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Cs/>
                <w:sz w:val="20"/>
                <w:szCs w:val="20"/>
              </w:rPr>
              <w:t>Transferencia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7877C4" w14:textId="56DB69F7" w:rsidR="000850C1" w:rsidRPr="0068304B" w:rsidRDefault="2F99EB0B" w:rsidP="22036285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{{atl_transfer}}</w:t>
            </w:r>
          </w:p>
        </w:tc>
      </w:tr>
      <w:tr w:rsidR="000850C1" w:rsidRPr="0068304B" w14:paraId="3B1B09D3" w14:textId="77777777" w:rsidTr="22036285">
        <w:trPr>
          <w:trHeight w:val="279"/>
        </w:trPr>
        <w:tc>
          <w:tcPr>
            <w:tcW w:w="3539" w:type="dxa"/>
            <w:vMerge/>
          </w:tcPr>
          <w:p w14:paraId="6038561F" w14:textId="77777777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4CD214" w14:textId="0F53F836" w:rsidR="000850C1" w:rsidRPr="0068304B" w:rsidRDefault="00D83F7A" w:rsidP="000850C1">
            <w:pPr>
              <w:spacing w:before="120" w:after="120"/>
              <w:jc w:val="center"/>
              <w:rPr>
                <w:rFonts w:ascii="Helvetica Neue" w:hAnsi="Helvetica Neue"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Cs/>
                <w:sz w:val="20"/>
                <w:szCs w:val="20"/>
              </w:rPr>
              <w:t>Pensamiento creativo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243BE8" w14:textId="77777777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b/>
                <w:color w:val="FF0000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{{atl_creative}}</w:t>
            </w:r>
          </w:p>
        </w:tc>
      </w:tr>
      <w:tr w:rsidR="000850C1" w:rsidRPr="0068304B" w14:paraId="3B6C79C5" w14:textId="77777777" w:rsidTr="22036285">
        <w:trPr>
          <w:trHeight w:val="384"/>
        </w:trPr>
        <w:tc>
          <w:tcPr>
            <w:tcW w:w="3539" w:type="dxa"/>
            <w:vMerge/>
          </w:tcPr>
          <w:p w14:paraId="1754B5A0" w14:textId="77777777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C88A07" w14:textId="681BEB7E" w:rsidR="000850C1" w:rsidRPr="0068304B" w:rsidRDefault="000850C1" w:rsidP="000850C1">
            <w:pPr>
              <w:spacing w:before="120" w:after="120"/>
              <w:jc w:val="center"/>
              <w:rPr>
                <w:rFonts w:ascii="Helvetica Neue" w:hAnsi="Helvetica Neue"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Cs/>
                <w:sz w:val="20"/>
                <w:szCs w:val="20"/>
              </w:rPr>
              <w:t>Pensamiento crítico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63EC48" w14:textId="4D017AAD" w:rsidR="000850C1" w:rsidRPr="0068304B" w:rsidRDefault="000850C1" w:rsidP="00FA0CA2">
            <w:pPr>
              <w:spacing w:before="120" w:after="120"/>
              <w:rPr>
                <w:rFonts w:ascii="Helvetica Neue" w:hAnsi="Helvetica Neue"/>
                <w:color w:val="538135" w:themeColor="accent6" w:themeShade="BF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{{atl_critical}}</w:t>
            </w:r>
          </w:p>
        </w:tc>
      </w:tr>
      <w:tr w:rsidR="00705C48" w:rsidRPr="0068304B" w14:paraId="0DEFADD2" w14:textId="77777777" w:rsidTr="22036285">
        <w:trPr>
          <w:trHeight w:val="384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885ED2" w14:textId="795FC280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comunicación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AA797A" w14:textId="36243E86" w:rsidR="00705C48" w:rsidRPr="0068304B" w:rsidRDefault="007E1FE5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Comunicarse de forma oral y escrita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031955" w14:textId="45A212BF" w:rsidR="00705C48" w:rsidRPr="0068304B" w:rsidRDefault="2EFE719D" w:rsidP="22036285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{{atl_commExpress}}</w:t>
            </w:r>
          </w:p>
        </w:tc>
      </w:tr>
      <w:tr w:rsidR="00705C48" w:rsidRPr="0068304B" w14:paraId="3BAE1640" w14:textId="77777777" w:rsidTr="22036285">
        <w:trPr>
          <w:trHeight w:val="479"/>
        </w:trPr>
        <w:tc>
          <w:tcPr>
            <w:tcW w:w="3539" w:type="dxa"/>
            <w:vMerge/>
          </w:tcPr>
          <w:p w14:paraId="3EEBFFE5" w14:textId="03F2886A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EC4CD47" w14:textId="3F41A212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Comprender diversos mensajes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F041BDF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{{atl_commUnderstand}}</w:t>
            </w:r>
          </w:p>
        </w:tc>
      </w:tr>
      <w:tr w:rsidR="00705C48" w:rsidRPr="0068304B" w14:paraId="0FCA257C" w14:textId="77777777" w:rsidTr="22036285">
        <w:trPr>
          <w:trHeight w:val="477"/>
        </w:trPr>
        <w:tc>
          <w:tcPr>
            <w:tcW w:w="3539" w:type="dxa"/>
            <w:vMerge/>
          </w:tcPr>
          <w:p w14:paraId="20985FBB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09D518B" w14:textId="12508405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Leer y comprender diversos textos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E4DF558" w14:textId="67F11C78" w:rsidR="00705C48" w:rsidRPr="0068304B" w:rsidRDefault="00705C48" w:rsidP="2E0CCA3D">
            <w:pPr>
              <w:spacing w:before="120" w:after="120"/>
              <w:rPr>
                <w:rFonts w:ascii="Helvetica Neue" w:hAnsi="Helvetica Neue"/>
                <w:color w:val="538135" w:themeColor="accent6" w:themeShade="BF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{{atl_commRead}}</w:t>
            </w:r>
          </w:p>
        </w:tc>
      </w:tr>
      <w:tr w:rsidR="00705C48" w:rsidRPr="0068304B" w14:paraId="6A3A2A50" w14:textId="77777777" w:rsidTr="22036285">
        <w:trPr>
          <w:trHeight w:val="477"/>
        </w:trPr>
        <w:tc>
          <w:tcPr>
            <w:tcW w:w="3539" w:type="dxa"/>
            <w:vMerge/>
          </w:tcPr>
          <w:p w14:paraId="32F83A43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DFDCB3" w14:textId="3D0FA8AB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Escribir diferentes tipos de texto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222C05A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{{atl_commWrite}}</w:t>
            </w:r>
          </w:p>
        </w:tc>
      </w:tr>
      <w:tr w:rsidR="00705C48" w:rsidRPr="0068304B" w14:paraId="1B586116" w14:textId="77777777" w:rsidTr="22036285">
        <w:trPr>
          <w:trHeight w:val="477"/>
        </w:trPr>
        <w:tc>
          <w:tcPr>
            <w:tcW w:w="3539" w:type="dxa"/>
            <w:vMerge/>
          </w:tcPr>
          <w:p w14:paraId="7C4FECF5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426D24" w14:textId="47D75EA2" w:rsidR="00705C48" w:rsidRPr="0068304B" w:rsidRDefault="002C7F49" w:rsidP="002C7F49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Forma argumentos propios de forma oral y escrita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C61B48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{{atl_commArgue}}</w:t>
            </w:r>
          </w:p>
        </w:tc>
      </w:tr>
      <w:tr w:rsidR="00705C48" w:rsidRPr="0068304B" w14:paraId="602D26A4" w14:textId="77777777" w:rsidTr="22036285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011BA" w14:textId="260FD440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lastRenderedPageBreak/>
              <w:t>Habilidades Sociales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3A4C54A" w14:textId="770483E8" w:rsidR="00705C48" w:rsidRPr="0068304B" w:rsidRDefault="0018014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Identificar, entender, y manejar nuestras emociones y las de los demás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3194FB" w14:textId="2BBD1D08" w:rsidR="00705C48" w:rsidRPr="0068304B" w:rsidRDefault="039F9CEA" w:rsidP="22036285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{{atl_socEmotions}}</w:t>
            </w:r>
          </w:p>
        </w:tc>
      </w:tr>
      <w:tr w:rsidR="00705C48" w:rsidRPr="0068304B" w14:paraId="597B8DB4" w14:textId="77777777" w:rsidTr="22036285">
        <w:trPr>
          <w:trHeight w:val="477"/>
        </w:trPr>
        <w:tc>
          <w:tcPr>
            <w:tcW w:w="3539" w:type="dxa"/>
            <w:vMerge/>
          </w:tcPr>
          <w:p w14:paraId="40DC143B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600EB15" w14:textId="29891DBB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Desarrollar y mantener relaciones positivas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C4761B0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{{atl_socRelations}}</w:t>
            </w:r>
          </w:p>
        </w:tc>
      </w:tr>
      <w:tr w:rsidR="00705C48" w:rsidRPr="0068304B" w14:paraId="4109C75B" w14:textId="77777777" w:rsidTr="22036285">
        <w:trPr>
          <w:trHeight w:val="477"/>
        </w:trPr>
        <w:tc>
          <w:tcPr>
            <w:tcW w:w="3539" w:type="dxa"/>
            <w:vMerge/>
          </w:tcPr>
          <w:p w14:paraId="2ED81748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01DFFA" w14:textId="4EA36FA6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Trabajo colaborativo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9FA43D9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{{atl_socCollab}}</w:t>
            </w:r>
          </w:p>
        </w:tc>
      </w:tr>
      <w:tr w:rsidR="00705C48" w:rsidRPr="0068304B" w14:paraId="433F925E" w14:textId="77777777" w:rsidTr="22036285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05F33" w14:textId="78BB6B13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Autogestión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F12329" w14:textId="281E03FA" w:rsidR="00705C48" w:rsidRPr="0068304B" w:rsidRDefault="008670EA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Toma decisiones de manera responsable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2DEAA7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{{atl_selfDecisions}}</w:t>
            </w:r>
          </w:p>
        </w:tc>
      </w:tr>
      <w:tr w:rsidR="00705C48" w:rsidRPr="0068304B" w14:paraId="2EA39898" w14:textId="77777777" w:rsidTr="22036285">
        <w:trPr>
          <w:trHeight w:val="477"/>
        </w:trPr>
        <w:tc>
          <w:tcPr>
            <w:tcW w:w="3539" w:type="dxa"/>
            <w:vMerge/>
          </w:tcPr>
          <w:p w14:paraId="78E2CFD3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04BC438" w14:textId="54262425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Establecer y alcanzar metas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5B367D7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{{atl_selfGoals}}</w:t>
            </w:r>
          </w:p>
        </w:tc>
      </w:tr>
      <w:tr w:rsidR="00705C48" w:rsidRPr="0068304B" w14:paraId="0D805BE3" w14:textId="77777777" w:rsidTr="22036285">
        <w:trPr>
          <w:trHeight w:val="477"/>
        </w:trPr>
        <w:tc>
          <w:tcPr>
            <w:tcW w:w="3539" w:type="dxa"/>
            <w:vMerge/>
          </w:tcPr>
          <w:p w14:paraId="50291D6D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5AC985" w14:textId="500DC0EF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Gestión eficaz del tiempo y tareas</w:t>
            </w:r>
          </w:p>
        </w:tc>
        <w:tc>
          <w:tcPr>
            <w:tcW w:w="680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9F1D4E0" w14:textId="31222385" w:rsidR="00705C48" w:rsidRPr="0068304B" w:rsidRDefault="42F08135" w:rsidP="22036285">
            <w:pPr>
              <w:spacing w:before="120" w:after="120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{{atl_selfTime}}</w:t>
            </w:r>
          </w:p>
        </w:tc>
      </w:tr>
      <w:tr w:rsidR="00705C48" w:rsidRPr="0068304B" w14:paraId="5C7EFFC1" w14:textId="77777777" w:rsidTr="22036285">
        <w:trPr>
          <w:trHeight w:val="477"/>
        </w:trPr>
        <w:tc>
          <w:tcPr>
            <w:tcW w:w="3539" w:type="dxa"/>
            <w:vMerge/>
          </w:tcPr>
          <w:p w14:paraId="4F352E66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641E110" w14:textId="4143BB1B" w:rsidR="00705C48" w:rsidRPr="0068304B" w:rsidRDefault="0005631C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Automotivación y resiliencia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863ECC4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{{atl_selfResilience}}</w:t>
            </w:r>
          </w:p>
        </w:tc>
      </w:tr>
      <w:tr w:rsidR="00705C48" w:rsidRPr="0068304B" w14:paraId="543A4450" w14:textId="77777777" w:rsidTr="22036285">
        <w:trPr>
          <w:trHeight w:val="477"/>
        </w:trPr>
        <w:tc>
          <w:tcPr>
            <w:tcW w:w="35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4A1772" w14:textId="2A5E0166" w:rsidR="00705C48" w:rsidRPr="0068304B" w:rsidRDefault="00705C48" w:rsidP="00705C48">
            <w:pPr>
              <w:spacing w:before="120" w:after="120"/>
              <w:jc w:val="center"/>
              <w:rPr>
                <w:rFonts w:ascii="Helvetica Neue" w:hAnsi="Helvetica Neue"/>
                <w:b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sz w:val="20"/>
                <w:szCs w:val="20"/>
              </w:rPr>
              <w:t>Habilidades de Investigación</w:t>
            </w:r>
          </w:p>
        </w:tc>
        <w:tc>
          <w:tcPr>
            <w:tcW w:w="49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7243D0" w14:textId="33F1FFD3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Citado de fuentes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A03C69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{{atl_resCite}}</w:t>
            </w:r>
          </w:p>
        </w:tc>
      </w:tr>
      <w:tr w:rsidR="00705C48" w:rsidRPr="0068304B" w14:paraId="04BD3D46" w14:textId="77777777" w:rsidTr="22036285">
        <w:trPr>
          <w:trHeight w:val="477"/>
        </w:trPr>
        <w:tc>
          <w:tcPr>
            <w:tcW w:w="3539" w:type="dxa"/>
            <w:vMerge/>
          </w:tcPr>
          <w:p w14:paraId="7E1D8B4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E763C5A" w14:textId="432E3021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Inclusión de referencias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F61CD7" w14:textId="22614A74" w:rsidR="00705C48" w:rsidRPr="0068304B" w:rsidRDefault="3C9F08F6" w:rsidP="22036285">
            <w:pPr>
              <w:spacing w:before="120" w:after="120"/>
              <w:jc w:val="center"/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{{atl_resRefs}}</w:t>
            </w:r>
          </w:p>
        </w:tc>
      </w:tr>
      <w:tr w:rsidR="00705C48" w:rsidRPr="0068304B" w14:paraId="3B06DBF3" w14:textId="77777777" w:rsidTr="22036285">
        <w:trPr>
          <w:trHeight w:val="477"/>
        </w:trPr>
        <w:tc>
          <w:tcPr>
            <w:tcW w:w="3539" w:type="dxa"/>
            <w:vMerge/>
          </w:tcPr>
          <w:p w14:paraId="4E58ACF2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AEFABE3" w14:textId="11458C11" w:rsidR="00705C48" w:rsidRPr="0068304B" w:rsidRDefault="00253C12" w:rsidP="007E1FE5">
            <w:pPr>
              <w:spacing w:before="120" w:after="120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68304B">
              <w:rPr>
                <w:rFonts w:ascii="Helvetica Neue" w:hAnsi="Helvetica Neue"/>
                <w:sz w:val="20"/>
                <w:szCs w:val="20"/>
              </w:rPr>
              <w:t>Validar información</w:t>
            </w:r>
          </w:p>
        </w:tc>
        <w:tc>
          <w:tcPr>
            <w:tcW w:w="68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7A1F37E" w14:textId="77777777" w:rsidR="00705C48" w:rsidRPr="0068304B" w:rsidRDefault="00705C48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{{atl_resValidate}}</w:t>
            </w:r>
          </w:p>
        </w:tc>
      </w:tr>
    </w:tbl>
    <w:p w14:paraId="5D759889" w14:textId="35DD0A58" w:rsidR="005A787B" w:rsidRPr="0068304B" w:rsidRDefault="005A787B" w:rsidP="22036285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5"/>
        <w:gridCol w:w="12899"/>
      </w:tblGrid>
      <w:tr w:rsidR="001C45B6" w:rsidRPr="001C45B6" w14:paraId="68877936" w14:textId="77777777" w:rsidTr="00631C08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71CB7DF" w14:textId="6D279D8E" w:rsidR="005A787B" w:rsidRPr="001C45B6" w:rsidRDefault="005A787B" w:rsidP="00631C08">
            <w:pPr>
              <w:spacing w:after="0"/>
              <w:ind w:right="-246"/>
              <w:jc w:val="center"/>
              <w:rPr>
                <w:rFonts w:ascii="Helvetica Neue" w:hAnsi="Helvetica Neue"/>
                <w:sz w:val="20"/>
                <w:szCs w:val="20"/>
              </w:rPr>
            </w:pPr>
            <w:r w:rsidRPr="001C45B6">
              <w:rPr>
                <w:rFonts w:ascii="Helvetica Neue" w:hAnsi="Helvetica Neue"/>
                <w:b/>
                <w:bCs/>
                <w:sz w:val="20"/>
                <w:szCs w:val="20"/>
              </w:rPr>
              <w:t>Reflexión Inicial:</w:t>
            </w:r>
          </w:p>
        </w:tc>
        <w:tc>
          <w:tcPr>
            <w:tcW w:w="12899" w:type="dxa"/>
            <w:shd w:val="clear" w:color="auto" w:fill="FFFFFF" w:themeFill="background1"/>
          </w:tcPr>
          <w:p w14:paraId="09727697" w14:textId="77777777" w:rsidR="005A787B" w:rsidRPr="001C45B6" w:rsidRDefault="005A787B" w:rsidP="00FA0CA2">
            <w:pPr>
              <w:spacing w:before="120" w:after="120"/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{{reflInitial}}</w:t>
            </w:r>
          </w:p>
        </w:tc>
      </w:tr>
    </w:tbl>
    <w:p w14:paraId="7CFBC2BE" w14:textId="6A6E7E2F" w:rsidR="008D76B6" w:rsidRPr="0068304B" w:rsidRDefault="008D76B6" w:rsidP="22036285">
      <w:pPr>
        <w:spacing w:before="120" w:after="120"/>
        <w:rPr>
          <w:rFonts w:ascii="Helvetica Neue" w:hAnsi="Helvetica Neue"/>
          <w:sz w:val="20"/>
          <w:szCs w:val="20"/>
        </w:rPr>
      </w:pPr>
    </w:p>
    <w:p>
      <w:r>
        <w:t>[[#weeks]]</w:t>
      </w:r>
    </w:p>
    <w:tbl>
      <w:tblPr>
        <w:tblStyle w:val="Tablaconcuadrcula"/>
        <w:tblW w:w="15303" w:type="dxa"/>
        <w:tblLayout w:type="fixed"/>
        <w:tblLook w:val="04A0" w:firstRow="1" w:lastRow="0" w:firstColumn="1" w:lastColumn="0" w:noHBand="0" w:noVBand="1"/>
      </w:tblPr>
      <w:tblGrid>
        <w:gridCol w:w="2340"/>
        <w:gridCol w:w="12963"/>
      </w:tblGrid>
      <w:tr w:rsidR="0096346E" w:rsidRPr="0068304B" w14:paraId="19739E9C" w14:textId="77777777" w:rsidTr="22036285">
        <w:tc>
          <w:tcPr>
            <w:tcW w:w="2340" w:type="dxa"/>
            <w:shd w:val="clear" w:color="auto" w:fill="D9D9D9" w:themeFill="background1" w:themeFillShade="D9"/>
          </w:tcPr>
          <w:p w14:paraId="5700A4AF" w14:textId="18C69271" w:rsidR="0096346E" w:rsidRPr="0091541D" w:rsidRDefault="00ED60D9" w:rsidP="00FA0CA2">
            <w:pPr>
              <w:spacing w:after="0"/>
              <w:ind w:right="-246"/>
              <w:rPr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  <w:t xml:space="preserve">Semana {{n}}</w:t>
            </w:r>
          </w:p>
        </w:tc>
        <w:tc>
          <w:tcPr>
            <w:tcW w:w="12963" w:type="dxa"/>
          </w:tcPr>
          <w:p w14:paraId="4EBAC42F" w14:textId="31C65197" w:rsidR="0096346E" w:rsidRPr="0091541D" w:rsidRDefault="00594DB7" w:rsidP="22036285">
            <w:pPr>
              <w:spacing w:after="0"/>
              <w:ind w:right="-246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{{rangeLabel}}</w:t>
            </w:r>
          </w:p>
        </w:tc>
      </w:tr>
      <w:tr w:rsidR="00594DB7" w:rsidRPr="0068304B" w14:paraId="4C48735C" w14:textId="77777777" w:rsidTr="00446671">
        <w:tc>
          <w:tcPr>
            <w:tcW w:w="2340" w:type="dxa"/>
            <w:shd w:val="clear" w:color="auto" w:fill="D9D9D9" w:themeFill="background1" w:themeFillShade="D9"/>
          </w:tcPr>
          <w:p w14:paraId="03988FCE" w14:textId="1DB7A4E9" w:rsidR="00594DB7" w:rsidRPr="0068304B" w:rsidRDefault="00594DB7" w:rsidP="00594DB7">
            <w:pPr>
              <w:spacing w:after="0"/>
              <w:ind w:right="-246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lastRenderedPageBreak/>
              <w:t>Tema/ Objetivos de aprendizaje:</w:t>
            </w:r>
          </w:p>
        </w:tc>
        <w:tc>
          <w:tcPr>
            <w:tcW w:w="12963" w:type="dxa"/>
            <w:vAlign w:val="center"/>
          </w:tcPr>
          <w:p w14:paraId="0ED1901B" w14:textId="4B3B1749" w:rsidR="00594DB7" w:rsidRPr="0068304B" w:rsidRDefault="00594DB7" w:rsidP="00594DB7">
            <w:pPr>
              <w:spacing w:after="0"/>
              <w:ind w:right="-246"/>
              <w:rPr>
                <w:rFonts w:ascii="Helvetica Neue" w:hAnsi="Helvetica Neue"/>
                <w:color w:val="538135" w:themeColor="accent6" w:themeShade="BF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{{topic}}</w:t>
            </w:r>
          </w:p>
        </w:tc>
      </w:tr>
      <w:tr w:rsidR="00594DB7" w:rsidRPr="0068304B" w14:paraId="58A37BD4" w14:textId="77777777" w:rsidTr="00446671">
        <w:tc>
          <w:tcPr>
            <w:tcW w:w="2340" w:type="dxa"/>
            <w:shd w:val="clear" w:color="auto" w:fill="D9D9D9" w:themeFill="background1" w:themeFillShade="D9"/>
          </w:tcPr>
          <w:p w14:paraId="3346B569" w14:textId="1DA70B8A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Conceptos a trabajar:</w:t>
            </w:r>
          </w:p>
        </w:tc>
        <w:tc>
          <w:tcPr>
            <w:tcW w:w="12963" w:type="dxa"/>
            <w:vAlign w:val="center"/>
          </w:tcPr>
          <w:p w14:paraId="3AAA4441" w14:textId="5562E8DC" w:rsidR="00594DB7" w:rsidRPr="0068304B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{{concepts}}</w:t>
            </w:r>
          </w:p>
        </w:tc>
      </w:tr>
      <w:tr w:rsidR="00594DB7" w:rsidRPr="0068304B" w14:paraId="455C5EA0" w14:textId="77777777" w:rsidTr="00446671">
        <w:tc>
          <w:tcPr>
            <w:tcW w:w="2340" w:type="dxa"/>
            <w:shd w:val="clear" w:color="auto" w:fill="D9D9D9" w:themeFill="background1" w:themeFillShade="D9"/>
          </w:tcPr>
          <w:p w14:paraId="127E7A26" w14:textId="77777777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Conocimientos previos de los estudiantes:</w:t>
            </w:r>
          </w:p>
        </w:tc>
        <w:tc>
          <w:tcPr>
            <w:tcW w:w="12963" w:type="dxa"/>
            <w:vAlign w:val="center"/>
          </w:tcPr>
          <w:p w14:paraId="1920C299" w14:textId="7182AB77" w:rsidR="00594DB7" w:rsidRPr="0068304B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{{prior}}</w:t>
            </w:r>
          </w:p>
        </w:tc>
      </w:tr>
      <w:tr w:rsidR="0096346E" w:rsidRPr="0068304B" w14:paraId="2516542E" w14:textId="77777777" w:rsidTr="22036285">
        <w:tc>
          <w:tcPr>
            <w:tcW w:w="2340" w:type="dxa"/>
            <w:shd w:val="clear" w:color="auto" w:fill="D9D9D9" w:themeFill="background1" w:themeFillShade="D9"/>
          </w:tcPr>
          <w:p w14:paraId="03A6F134" w14:textId="70C738A0" w:rsidR="0096346E" w:rsidRPr="0068304B" w:rsidRDefault="0096346E" w:rsidP="22036285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Nombre, objetivo</w:t>
            </w:r>
            <w:r w:rsidR="00A95990"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, desarrollo </w:t>
            </w: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y duración de la actividad:</w:t>
            </w:r>
          </w:p>
        </w:tc>
        <w:tc>
          <w:tcPr>
            <w:tcW w:w="12963" w:type="dxa"/>
          </w:tcPr>
          <w:p>
            <w:r>
              <w:t>[[#sessions]]</w:t>
            </w:r>
          </w:p>
          <w:p>
            <w:pPr>
              <w:spacing w:before="120" w:after="120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sz w:val="20"/>
                <w:szCs w:val="20"/>
                <w:lang w:val="es-MX"/>
              </w:rPr>
              <w:t xml:space="preserve">Sesión {{sn}} ({{sdate}}): {{sname}}</w:t>
            </w:r>
          </w:p>
          <w:p>
            <w:pPr>
              <w:spacing w:before="120" w:after="120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b/>
                <w:rFonts w:ascii="Helvetica Neue" w:hAnsi="Helvetica Neue"/>
                <w:sz w:val="20"/>
                <w:szCs w:val="20"/>
                <w:lang w:val="es-MX"/>
              </w:rPr>
              <w:t xml:space="preserve">Objective: </w:t>
            </w:r>
            <w:r>
              <w:rPr>
                <w:rFonts w:ascii="Helvetica Neue" w:hAnsi="Helvetica Neue"/>
                <w:sz w:val="20"/>
                <w:szCs w:val="20"/>
                <w:lang w:val="es-MX"/>
              </w:rPr>
              <w:t xml:space="preserve">{{sobjective}}</w:t>
            </w:r>
          </w:p>
          <w:p>
            <w:pPr>
              <w:spacing w:before="120" w:after="120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sz w:val="20"/>
                <w:szCs w:val="20"/>
                <w:lang w:val="es-MX"/>
              </w:rPr>
              <w:t xml:space="preserve">{{sdev}}</w:t>
            </w:r>
          </w:p>
          <w:p>
            <w:r>
              <w:t>[[/sessions]]</w:t>
            </w:r>
          </w:p>
        </w:tc>
      </w:tr>
      <w:tr w:rsidR="00594DB7" w:rsidRPr="0068304B" w14:paraId="7ABB4565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64A82EC4" w14:textId="77777777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Desarrollo de la actividad:</w:t>
            </w:r>
          </w:p>
        </w:tc>
        <w:tc>
          <w:tcPr>
            <w:tcW w:w="12963" w:type="dxa"/>
            <w:vAlign w:val="center"/>
          </w:tcPr>
          <w:p w14:paraId="23170F0A" w14:textId="2D22ACD7" w:rsidR="00594DB7" w:rsidRPr="001C45B6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{{activityDev}}</w:t>
            </w:r>
          </w:p>
        </w:tc>
      </w:tr>
      <w:tr w:rsidR="00594DB7" w:rsidRPr="0068304B" w14:paraId="60CDB876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7D621E3C" w14:textId="77777777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Recursos tecnológicos y otros recursos:</w:t>
            </w:r>
          </w:p>
        </w:tc>
        <w:tc>
          <w:tcPr>
            <w:tcW w:w="12963" w:type="dxa"/>
            <w:vAlign w:val="center"/>
          </w:tcPr>
          <w:p w14:paraId="382EEF64" w14:textId="064305FF" w:rsidR="00594DB7" w:rsidRPr="001C45B6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{{resources}}</w:t>
            </w:r>
          </w:p>
        </w:tc>
      </w:tr>
      <w:tr w:rsidR="00594DB7" w:rsidRPr="0068304B" w14:paraId="6AECCC6E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4F2A62BB" w14:textId="14343D15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Evidencias de trabajo  fuera de clase y dentro de clase</w:t>
            </w:r>
          </w:p>
        </w:tc>
        <w:tc>
          <w:tcPr>
            <w:tcW w:w="12963" w:type="dxa"/>
            <w:vAlign w:val="center"/>
          </w:tcPr>
          <w:p w14:paraId="281A6DF0" w14:textId="2E175CA1" w:rsidR="00594DB7" w:rsidRPr="001C45B6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{{evidence}}</w:t>
            </w:r>
          </w:p>
        </w:tc>
      </w:tr>
      <w:tr w:rsidR="00594DB7" w:rsidRPr="0068304B" w14:paraId="473CE618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196B770C" w14:textId="4D22F79E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Diferenciación:</w:t>
            </w:r>
          </w:p>
        </w:tc>
        <w:tc>
          <w:tcPr>
            <w:tcW w:w="12963" w:type="dxa"/>
            <w:vAlign w:val="center"/>
          </w:tcPr>
          <w:p w14:paraId="4AC2CE2B" w14:textId="0394C7FB" w:rsidR="00594DB7" w:rsidRPr="00380D62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{{differentiation}}</w:t>
            </w:r>
          </w:p>
        </w:tc>
      </w:tr>
      <w:tr w:rsidR="00594DB7" w:rsidRPr="0068304B" w14:paraId="20B09B1A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0653FE9E" w14:textId="77777777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Vínculo con mentalidad internacional:</w:t>
            </w:r>
          </w:p>
        </w:tc>
        <w:tc>
          <w:tcPr>
            <w:tcW w:w="12963" w:type="dxa"/>
            <w:vAlign w:val="center"/>
          </w:tcPr>
          <w:p w14:paraId="5F5B99FC" w14:textId="16053D2E" w:rsidR="00594DB7" w:rsidRPr="001C45B6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{{intl}}</w:t>
            </w:r>
          </w:p>
        </w:tc>
      </w:tr>
      <w:tr w:rsidR="00594DB7" w:rsidRPr="0068304B" w14:paraId="015408AE" w14:textId="77777777" w:rsidTr="003D0F5E">
        <w:tc>
          <w:tcPr>
            <w:tcW w:w="2340" w:type="dxa"/>
            <w:shd w:val="clear" w:color="auto" w:fill="D9D9D9" w:themeFill="background1" w:themeFillShade="D9"/>
          </w:tcPr>
          <w:p w14:paraId="3CB382B2" w14:textId="05F740B3" w:rsidR="00594DB7" w:rsidRPr="0068304B" w:rsidRDefault="00594DB7" w:rsidP="00594DB7">
            <w:pPr>
              <w:spacing w:before="120" w:after="120"/>
              <w:jc w:val="left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22036285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lastRenderedPageBreak/>
              <w:t>Evaluación Formativa:</w:t>
            </w:r>
          </w:p>
        </w:tc>
        <w:tc>
          <w:tcPr>
            <w:tcW w:w="12963" w:type="dxa"/>
            <w:vAlign w:val="center"/>
          </w:tcPr>
          <w:p w14:paraId="4DA9ACB9" w14:textId="04C5A1AA" w:rsidR="00594DB7" w:rsidRPr="00F64171" w:rsidRDefault="00594DB7" w:rsidP="00594DB7">
            <w:pPr>
              <w:spacing w:before="120" w:after="120"/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 xml:space="preserve">{{formative}}</w:t>
            </w:r>
          </w:p>
        </w:tc>
      </w:tr>
    </w:tbl>
    <w:p w14:paraId="5E0A94F0" w14:textId="37599AC7" w:rsidR="008D76B6" w:rsidRPr="0068304B" w:rsidRDefault="008D76B6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p>
      <w:r>
        <w:t>[[/weeks]]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5"/>
        <w:gridCol w:w="12899"/>
      </w:tblGrid>
      <w:tr w:rsidR="00E075E8" w:rsidRPr="0068304B" w14:paraId="428191AC" w14:textId="77777777" w:rsidTr="00E075E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49B57" w14:textId="4471E9EC" w:rsidR="00E075E8" w:rsidRPr="0068304B" w:rsidRDefault="00E075E8" w:rsidP="00FA0CA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t>Reflexión Intermedia:</w:t>
            </w:r>
          </w:p>
        </w:tc>
        <w:tc>
          <w:tcPr>
            <w:tcW w:w="1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83333" w14:textId="77777777" w:rsidR="00E075E8" w:rsidRPr="0068304B" w:rsidRDefault="00E075E8" w:rsidP="00FA0CA2">
            <w:pPr>
              <w:spacing w:before="120" w:after="120"/>
              <w:rPr>
                <w:rFonts w:ascii="Helvetica Neue" w:hAnsi="Helvetica Neue"/>
                <w:color w:val="00B050"/>
                <w:sz w:val="20"/>
                <w:szCs w:val="20"/>
              </w:rPr>
            </w:pPr>
            <w:r>
              <w:rPr>
                <w:rFonts w:ascii="Helvetica Neue" w:hAnsi="Helvetica Neue"/>
                <w:color w:val="00B050"/>
                <w:sz w:val="20"/>
                <w:szCs w:val="20"/>
              </w:rPr>
              <w:t xml:space="preserve">{{reflMid}}</w:t>
            </w:r>
          </w:p>
        </w:tc>
      </w:tr>
      <w:tr w:rsidR="00631C08" w:rsidRPr="0068304B" w14:paraId="3D68404D" w14:textId="77777777" w:rsidTr="00FA0CA2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1A8761B7" w14:textId="76864566" w:rsidR="00631C08" w:rsidRPr="0068304B" w:rsidRDefault="00631C08" w:rsidP="00FA0CA2">
            <w:pPr>
              <w:spacing w:after="0"/>
              <w:ind w:right="-246"/>
              <w:jc w:val="center"/>
              <w:rPr>
                <w:rFonts w:ascii="Helvetica Neue" w:hAnsi="Helvetica Neue"/>
                <w:color w:val="FF0000"/>
                <w:sz w:val="20"/>
                <w:szCs w:val="20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</w:rPr>
              <w:lastRenderedPageBreak/>
              <w:t>Reflexión Final:</w:t>
            </w:r>
          </w:p>
        </w:tc>
        <w:tc>
          <w:tcPr>
            <w:tcW w:w="12899" w:type="dxa"/>
            <w:shd w:val="clear" w:color="auto" w:fill="FFFFFF" w:themeFill="background1"/>
          </w:tcPr>
          <w:p w14:paraId="56BC7130" w14:textId="77777777" w:rsidR="00631C08" w:rsidRPr="0068304B" w:rsidRDefault="00631C08" w:rsidP="00FA0CA2">
            <w:pPr>
              <w:spacing w:before="120" w:after="120"/>
              <w:rPr>
                <w:rFonts w:ascii="Helvetica Neue" w:hAnsi="Helvetica Neue"/>
                <w:color w:val="00B050"/>
                <w:sz w:val="20"/>
                <w:szCs w:val="20"/>
              </w:rPr>
            </w:pPr>
            <w:r>
              <w:rPr>
                <w:rFonts w:ascii="Helvetica Neue" w:hAnsi="Helvetica Neue"/>
                <w:color w:val="00B050"/>
                <w:sz w:val="20"/>
                <w:szCs w:val="20"/>
              </w:rPr>
              <w:t xml:space="preserve">{{reflFinal}}</w:t>
            </w:r>
          </w:p>
        </w:tc>
      </w:tr>
    </w:tbl>
    <w:p w14:paraId="4633DB3F" w14:textId="77777777" w:rsidR="005E0C8D" w:rsidRPr="0068304B" w:rsidRDefault="005E0C8D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04"/>
      </w:tblGrid>
      <w:tr w:rsidR="004A21FF" w:rsidRPr="0068304B" w14:paraId="316DBFE4" w14:textId="77777777" w:rsidTr="52FB3DB4">
        <w:tc>
          <w:tcPr>
            <w:tcW w:w="15304" w:type="dxa"/>
            <w:shd w:val="clear" w:color="auto" w:fill="D9D9D9" w:themeFill="background1" w:themeFillShade="D9"/>
          </w:tcPr>
          <w:p w14:paraId="5357EDAE" w14:textId="270999B3" w:rsidR="00E95472" w:rsidRPr="0068304B" w:rsidRDefault="004A21FF" w:rsidP="00E9547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Evaluación Sumativa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(Explicar cómo se hará la </w:t>
            </w:r>
            <w:r w:rsidR="00E55CAE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evaluación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sumativa con </w:t>
            </w:r>
            <w:r w:rsidR="00E55CAE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porcentajes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 para cada actividad y en caso de ser un </w:t>
            </w:r>
            <w:r w:rsidR="00003AE0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p</w:t>
            </w:r>
            <w:r w:rsidR="00E95472"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 xml:space="preserve">royecto, establecer el objetivo, </w:t>
            </w:r>
          </w:p>
          <w:p w14:paraId="1A365529" w14:textId="6466B5C3" w:rsidR="004A21FF" w:rsidRPr="0068304B" w:rsidRDefault="00E95472" w:rsidP="00E95472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tema, criterio de evaluación (GRAPS)</w:t>
            </w:r>
          </w:p>
        </w:tc>
      </w:tr>
      <w:tr w:rsidR="004A21FF" w:rsidRPr="0068304B" w14:paraId="62605418" w14:textId="77777777" w:rsidTr="52FB3DB4">
        <w:tc>
          <w:tcPr>
            <w:tcW w:w="15304" w:type="dxa"/>
          </w:tcPr>
          <w:p w14:paraId="14BD2820" w14:textId="40FF3D6C" w:rsidR="52FB3DB4" w:rsidRDefault="52FB3DB4" w:rsidP="52FB3DB4">
            <w:pPr>
              <w:spacing w:before="120" w:after="120" w:line="259" w:lineRule="auto"/>
              <w:rPr>
                <w:rFonts w:ascii="Helvetica Neue" w:hAnsi="Helvetica Neue"/>
                <w:sz w:val="20"/>
                <w:szCs w:val="20"/>
                <w:lang w:val="es-MX"/>
              </w:rPr>
            </w:pPr>
            <w:r>
              <w:rPr>
                <w:rFonts w:ascii="Helvetica Neue" w:hAnsi="Helvetica Neue"/>
                <w:sz w:val="20"/>
                <w:szCs w:val="20"/>
                <w:lang w:val="es-MX"/>
              </w:rPr>
              <w:t xml:space="preserve">{{summative}}</w:t>
            </w: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5026"/>
              <w:gridCol w:w="1626"/>
              <w:gridCol w:w="8426"/>
            </w:tblGrid>
            <w:tr w:rsidR="52FB3DB4" w14:paraId="4740B66E" w14:textId="77777777" w:rsidTr="52FB3DB4">
              <w:trPr>
                <w:trHeight w:val="300"/>
              </w:trPr>
              <w:tc>
                <w:tcPr>
                  <w:tcW w:w="5030" w:type="dxa"/>
                </w:tcPr>
                <w:p w14:paraId="7C054639" w14:textId="4BAABCAA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Criterio / Actividad</w:t>
                  </w:r>
                </w:p>
              </w:tc>
              <w:tc>
                <w:tcPr>
                  <w:tcW w:w="1627" w:type="dxa"/>
                </w:tcPr>
                <w:p w14:paraId="4C853DC7" w14:textId="5C7E90FB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Porcentaje</w:t>
                  </w:r>
                </w:p>
              </w:tc>
              <w:tc>
                <w:tcPr>
                  <w:tcW w:w="8433" w:type="dxa"/>
                </w:tcPr>
                <w:p w14:paraId="12BDA1C3" w14:textId="56EDE34B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Descripción / Pauta (GRAPS)</w:t>
                  </w:r>
                </w:p>
              </w:tc>
            </w:tr>
            <w:tr w:rsidR="52FB3DB4" w14:paraId="3250E0AE" w14:textId="77777777" w:rsidTr="52FB3DB4">
              <w:trPr>
                <w:trHeight w:val="300"/>
              </w:trPr>
              <w:tc>
                <w:tcPr>
                  <w:tcW w:w="5030" w:type="dxa"/>
                </w:tcPr>
                <w:p w14:paraId="65A143BA" w14:textId="1BDF2D76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n-US"/>
                    </w:rPr>
                    <w:t>Examen de Periodo 1 (C1 Reading, Use of English &amp; Listening)</w:t>
                  </w:r>
                </w:p>
              </w:tc>
              <w:tc>
                <w:tcPr>
                  <w:tcW w:w="1627" w:type="dxa"/>
                </w:tcPr>
                <w:p w14:paraId="760D3B98" w14:textId="2BDED58B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40%</w:t>
                  </w:r>
                </w:p>
              </w:tc>
              <w:tc>
                <w:tcPr>
                  <w:tcW w:w="8433" w:type="dxa"/>
                </w:tcPr>
                <w:p w14:paraId="2F2BE5DE" w14:textId="0E7FF14F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Rigorous C1 examination evaluating perfect/continuous aspects, advanced comparisons, inversion structures, reading, and listening.</w:t>
                  </w:r>
                </w:p>
              </w:tc>
            </w:tr>
            <w:tr w:rsidR="52FB3DB4" w14:paraId="107333B9" w14:textId="77777777" w:rsidTr="52FB3DB4">
              <w:trPr>
                <w:trHeight w:val="300"/>
              </w:trPr>
              <w:tc>
                <w:tcPr>
                  <w:tcW w:w="5030" w:type="dxa"/>
                </w:tcPr>
                <w:p w14:paraId="057989BA" w14:textId="602AA797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Portafolio de Redacción C1 (Informe Administrativo / Social)</w:t>
                  </w:r>
                </w:p>
              </w:tc>
              <w:tc>
                <w:tcPr>
                  <w:tcW w:w="1627" w:type="dxa"/>
                </w:tcPr>
                <w:p w14:paraId="6941AD15" w14:textId="1016DA58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30%</w:t>
                  </w:r>
                </w:p>
              </w:tc>
              <w:tc>
                <w:tcPr>
                  <w:tcW w:w="8433" w:type="dxa"/>
                </w:tcPr>
                <w:p w14:paraId="252531F6" w14:textId="115E5EBC" w:rsidR="26D0D08D" w:rsidRDefault="26D0D08D" w:rsidP="52FB3DB4"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Goal: Author an executive administrative or social report analyzing data and proposing policy recommendations.</w:t>
                  </w:r>
                </w:p>
                <w:p w14:paraId="333EA91C" w14:textId="70637BF3" w:rsidR="26D0D08D" w:rsidRDefault="26D0D08D" w:rsidP="52FB3DB4"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Role: Senior Academic/Consultant.</w:t>
                  </w:r>
                </w:p>
                <w:p w14:paraId="61092CE6" w14:textId="67945B92" w:rsidR="26D0D08D" w:rsidRDefault="26D0D08D" w:rsidP="52FB3DB4"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Audience: School board or institutional directorate.</w:t>
                  </w:r>
                </w:p>
                <w:p w14:paraId="51ABDF76" w14:textId="60CA164C" w:rsidR="26D0D08D" w:rsidRDefault="26D0D08D" w:rsidP="52FB3DB4"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Situation: Evaluating institutional programs.</w:t>
                  </w:r>
                </w:p>
                <w:p w14:paraId="5879BA81" w14:textId="0E81703E" w:rsidR="26D0D08D" w:rsidRDefault="26D0D08D" w:rsidP="52FB3DB4"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n-US"/>
                    </w:rPr>
                    <w:t>Product: 220–260 word formal report adhering to C1 conventions.</w:t>
                  </w:r>
                </w:p>
              </w:tc>
            </w:tr>
            <w:tr w:rsidR="52FB3DB4" w14:paraId="26F73346" w14:textId="77777777" w:rsidTr="52FB3DB4">
              <w:trPr>
                <w:trHeight w:val="300"/>
              </w:trPr>
              <w:tc>
                <w:tcPr>
                  <w:tcW w:w="5030" w:type="dxa"/>
                </w:tcPr>
                <w:p w14:paraId="76702E52" w14:textId="63111D46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Evaluación Oral &amp; Presentación Ejecutiva</w:t>
                  </w:r>
                </w:p>
              </w:tc>
              <w:tc>
                <w:tcPr>
                  <w:tcW w:w="1627" w:type="dxa"/>
                </w:tcPr>
                <w:p w14:paraId="5E68849F" w14:textId="03B3EACC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20%</w:t>
                  </w:r>
                </w:p>
              </w:tc>
              <w:tc>
                <w:tcPr>
                  <w:tcW w:w="8433" w:type="dxa"/>
                </w:tcPr>
                <w:p w14:paraId="40DCD5DA" w14:textId="244F26D7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n-US"/>
                    </w:rPr>
                    <w:t>Oral defense of report findings in executive round-tables, demonstrating diplomatic phrasing, fluency, and precision.</w:t>
                  </w:r>
                </w:p>
              </w:tc>
            </w:tr>
            <w:tr w:rsidR="52FB3DB4" w14:paraId="4E607EEB" w14:textId="77777777" w:rsidTr="52FB3DB4">
              <w:trPr>
                <w:trHeight w:val="300"/>
              </w:trPr>
              <w:tc>
                <w:tcPr>
                  <w:tcW w:w="5030" w:type="dxa"/>
                </w:tcPr>
                <w:p w14:paraId="388F8934" w14:textId="342B2038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lastRenderedPageBreak/>
                    <w:t>Trabajo en Clase, Tareas y Actividades del Libro</w:t>
                  </w:r>
                </w:p>
              </w:tc>
              <w:tc>
                <w:tcPr>
                  <w:tcW w:w="1627" w:type="dxa"/>
                </w:tcPr>
                <w:p w14:paraId="3474BDFF" w14:textId="4A99ECE1" w:rsidR="26D0D08D" w:rsidRDefault="26D0D08D" w:rsidP="52FB3DB4">
                  <w:pPr>
                    <w:jc w:val="center"/>
                  </w:pPr>
                  <w:r w:rsidRPr="52FB3DB4">
                    <w:rPr>
                      <w:rFonts w:ascii="Helvetica Neue" w:hAnsi="Helvetica Neue"/>
                      <w:sz w:val="20"/>
                      <w:szCs w:val="20"/>
                      <w:lang w:val="es-MX"/>
                    </w:rPr>
                    <w:t>10%</w:t>
                  </w:r>
                </w:p>
              </w:tc>
              <w:tc>
                <w:tcPr>
                  <w:tcW w:w="8433" w:type="dxa"/>
                </w:tcPr>
                <w:p w14:paraId="147FD339" w14:textId="569B4C8D" w:rsidR="26D0D08D" w:rsidRDefault="26D0D08D" w:rsidP="52FB3DB4">
                  <w:r w:rsidRPr="52FB3DB4">
                    <w:rPr>
                      <w:rFonts w:ascii="Helvetica Neue" w:eastAsia="Helvetica Neue" w:hAnsi="Helvetica Neue" w:cs="Helvetica Neue"/>
                      <w:sz w:val="20"/>
                      <w:szCs w:val="20"/>
                      <w:lang w:val="es-MX"/>
                    </w:rPr>
                    <w:t>Active engagement, workbook completion, diagnostic participation, and Team Charter contribution.</w:t>
                  </w:r>
                </w:p>
              </w:tc>
            </w:tr>
          </w:tbl>
        </w:tc>
      </w:tr>
    </w:tbl>
    <w:p w14:paraId="01FAE58F" w14:textId="17C96FC8" w:rsidR="00035128" w:rsidRPr="0068304B" w:rsidRDefault="00035128" w:rsidP="52FB3DB4">
      <w:pPr>
        <w:spacing w:before="120" w:after="120"/>
        <w:rPr>
          <w:rFonts w:ascii="Helvetica Neue" w:hAnsi="Helvetica Neue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8"/>
        <w:gridCol w:w="3078"/>
        <w:gridCol w:w="3078"/>
      </w:tblGrid>
      <w:tr w:rsidR="00BB23A1" w:rsidRPr="0068304B" w14:paraId="18076C80" w14:textId="77777777" w:rsidTr="52FB3DB4">
        <w:tc>
          <w:tcPr>
            <w:tcW w:w="3077" w:type="dxa"/>
            <w:shd w:val="clear" w:color="auto" w:fill="D9D9D9" w:themeFill="background1" w:themeFillShade="D9"/>
          </w:tcPr>
          <w:p w14:paraId="11E9BDF0" w14:textId="29395B97" w:rsidR="00BB23A1" w:rsidRPr="0068304B" w:rsidRDefault="00271AD1" w:rsidP="00271AD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Vínculo con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 w14:paraId="7A73D471" w14:textId="6F20ABFC" w:rsidR="00533DA1" w:rsidRPr="0068304B" w:rsidRDefault="00533DA1" w:rsidP="00533DA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Desarrollo de la Lengua y</w:t>
            </w:r>
          </w:p>
          <w:p w14:paraId="4F285922" w14:textId="3AAF38BE" w:rsidR="00BB23A1" w:rsidRPr="0068304B" w:rsidRDefault="00533DA1" w:rsidP="00533DA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materias de DP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59F048FD" w14:textId="2CE23338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HPP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722CF15E" w14:textId="5E65D151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AS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 w14:paraId="41348CB9" w14:textId="575BAA70" w:rsidR="00BB23A1" w:rsidRPr="0068304B" w:rsidRDefault="009C41FC" w:rsidP="009C41FC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Otros:</w:t>
            </w:r>
          </w:p>
        </w:tc>
      </w:tr>
      <w:tr w:rsidR="00BB23A1" w:rsidRPr="0068304B" w14:paraId="7A8D6B5E" w14:textId="77777777" w:rsidTr="52FB3DB4">
        <w:tc>
          <w:tcPr>
            <w:tcW w:w="3077" w:type="dxa"/>
            <w:shd w:val="clear" w:color="auto" w:fill="D9D9D9" w:themeFill="background1" w:themeFillShade="D9"/>
          </w:tcPr>
          <w:p w14:paraId="6FDA356D" w14:textId="5762D506" w:rsidR="00BB23A1" w:rsidRPr="0068304B" w:rsidRDefault="00271AD1" w:rsidP="00271AD1">
            <w:pPr>
              <w:spacing w:after="0"/>
              <w:ind w:right="-246"/>
              <w:jc w:val="center"/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</w:pPr>
            <w:r w:rsidRPr="0068304B">
              <w:rPr>
                <w:rFonts w:ascii="Helvetica Neue" w:hAnsi="Helvetica Neue"/>
                <w:b/>
                <w:bCs/>
                <w:sz w:val="20"/>
                <w:szCs w:val="20"/>
                <w:lang w:val="es-MX"/>
              </w:rPr>
              <w:t>¿Cómo se vincula?</w:t>
            </w:r>
          </w:p>
        </w:tc>
        <w:tc>
          <w:tcPr>
            <w:tcW w:w="3077" w:type="dxa"/>
          </w:tcPr>
          <w:p w14:paraId="21408904" w14:textId="5BD5F82A" w:rsidR="00BB23A1" w:rsidRPr="0068304B" w:rsidRDefault="6357A5DD" w:rsidP="52FB3DB4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{{linkLang}}</w:t>
            </w:r>
          </w:p>
        </w:tc>
        <w:tc>
          <w:tcPr>
            <w:tcW w:w="3078" w:type="dxa"/>
          </w:tcPr>
          <w:p w14:paraId="43D52004" w14:textId="77F1D01A" w:rsidR="00BB23A1" w:rsidRPr="0068304B" w:rsidRDefault="6357A5DD" w:rsidP="52FB3DB4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{{linkHPP}}</w:t>
            </w:r>
          </w:p>
        </w:tc>
        <w:tc>
          <w:tcPr>
            <w:tcW w:w="3078" w:type="dxa"/>
          </w:tcPr>
          <w:p w14:paraId="623A10D1" w14:textId="2B07254C" w:rsidR="00BB23A1" w:rsidRPr="0068304B" w:rsidRDefault="6357A5DD" w:rsidP="52FB3DB4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{{linkAS}}</w:t>
            </w:r>
          </w:p>
        </w:tc>
        <w:tc>
          <w:tcPr>
            <w:tcW w:w="3078" w:type="dxa"/>
          </w:tcPr>
          <w:p w14:paraId="68A41A2F" w14:textId="2461642C" w:rsidR="00BB23A1" w:rsidRPr="0068304B" w:rsidRDefault="0CF5BE08" w:rsidP="52FB3DB4">
            <w:pPr>
              <w:spacing w:before="120" w:after="120"/>
            </w:pPr>
            <w:r>
              <w:rPr>
                <w:rFonts w:ascii="Helvetica Neue" w:eastAsia="Helvetica Neue" w:hAnsi="Helvetica Neue" w:cs="Helvetica Neue"/>
                <w:sz w:val="20"/>
                <w:szCs w:val="20"/>
                <w:lang w:val="es-MX"/>
              </w:rPr>
              <w:t xml:space="preserve">{{linkOther}}</w:t>
            </w:r>
          </w:p>
        </w:tc>
      </w:tr>
    </w:tbl>
    <w:p w14:paraId="4102DA04" w14:textId="77777777" w:rsidR="00BB23A1" w:rsidRPr="0068304B" w:rsidRDefault="00BB23A1" w:rsidP="00DC3092">
      <w:pPr>
        <w:spacing w:before="120" w:after="120"/>
        <w:rPr>
          <w:rFonts w:ascii="Helvetica Neue" w:hAnsi="Helvetica Neue"/>
          <w:sz w:val="20"/>
          <w:szCs w:val="20"/>
        </w:rPr>
      </w:pPr>
    </w:p>
    <w:sectPr w:rsidR="00BB23A1" w:rsidRPr="0068304B" w:rsidSect="00306CE0">
      <w:headerReference w:type="default" r:id="rId11"/>
      <w:footerReference w:type="defaul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1CA65" w14:textId="77777777" w:rsidR="0026315C" w:rsidRDefault="0026315C" w:rsidP="00C93372">
      <w:pPr>
        <w:spacing w:after="0"/>
      </w:pPr>
      <w:r>
        <w:separator/>
      </w:r>
    </w:p>
  </w:endnote>
  <w:endnote w:type="continuationSeparator" w:id="0">
    <w:p w14:paraId="55DBFEE6" w14:textId="77777777" w:rsidR="0026315C" w:rsidRDefault="0026315C" w:rsidP="00C93372">
      <w:pPr>
        <w:spacing w:after="0"/>
      </w:pPr>
      <w:r>
        <w:continuationSeparator/>
      </w:r>
    </w:p>
  </w:endnote>
  <w:endnote w:type="continuationNotice" w:id="1">
    <w:p w14:paraId="568D3B21" w14:textId="77777777" w:rsidR="0026315C" w:rsidRDefault="0026315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ydian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Rotis SansSerif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8E68" w14:textId="0F9F73F5" w:rsidR="00653952" w:rsidRDefault="006906EB">
    <w:pPr>
      <w:pStyle w:val="Piedepgina"/>
      <w:jc w:val="right"/>
    </w:pPr>
    <w:r w:rsidRPr="00D34413">
      <w:rPr>
        <w:lang w:val="es-ES"/>
      </w:rPr>
      <w:t>Planificador de unidades del P</w:t>
    </w:r>
    <w:r w:rsidR="00DC01B1">
      <w:rPr>
        <w:lang w:val="es-ES"/>
      </w:rPr>
      <w:t>OP</w:t>
    </w:r>
    <w:r>
      <w:tab/>
    </w:r>
    <w:r>
      <w:tab/>
    </w:r>
    <w:r>
      <w:tab/>
    </w:r>
    <w:r>
      <w:tab/>
    </w:r>
    <w:r>
      <w:tab/>
    </w:r>
    <w:r w:rsidR="00ED0F60">
      <w:t> </w:t>
    </w:r>
    <w:r>
      <w:tab/>
    </w:r>
    <w:r>
      <w:tab/>
    </w:r>
    <w:r>
      <w:tab/>
    </w:r>
    <w:r>
      <w:tab/>
    </w:r>
    <w:r>
      <w:tab/>
    </w:r>
    <w:r w:rsidR="00653952">
      <w:fldChar w:fldCharType="begin"/>
    </w:r>
    <w:r w:rsidR="00653952">
      <w:instrText xml:space="preserve"> PAGE   \* MERGEFORMAT </w:instrText>
    </w:r>
    <w:r w:rsidR="00653952">
      <w:fldChar w:fldCharType="separate"/>
    </w:r>
    <w:r w:rsidR="00084E49">
      <w:rPr>
        <w:noProof/>
      </w:rPr>
      <w:t>2</w:t>
    </w:r>
    <w:r w:rsidR="0065395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9FB34" w14:textId="77777777" w:rsidR="0026315C" w:rsidRDefault="0026315C" w:rsidP="00C93372">
      <w:pPr>
        <w:spacing w:after="0"/>
      </w:pPr>
      <w:r>
        <w:separator/>
      </w:r>
    </w:p>
  </w:footnote>
  <w:footnote w:type="continuationSeparator" w:id="0">
    <w:p w14:paraId="0DD4E746" w14:textId="77777777" w:rsidR="0026315C" w:rsidRDefault="0026315C" w:rsidP="00C93372">
      <w:pPr>
        <w:spacing w:after="0"/>
      </w:pPr>
      <w:r>
        <w:continuationSeparator/>
      </w:r>
    </w:p>
  </w:footnote>
  <w:footnote w:type="continuationNotice" w:id="1">
    <w:p w14:paraId="488178AB" w14:textId="77777777" w:rsidR="0026315C" w:rsidRDefault="0026315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EE349" w14:textId="2EB092E8" w:rsidR="00711D4A" w:rsidRPr="00711D4A" w:rsidRDefault="004E12A1" w:rsidP="004E12A1">
    <w:pPr>
      <w:pStyle w:val="Encabezado"/>
      <w:tabs>
        <w:tab w:val="right" w:pos="8370"/>
      </w:tabs>
      <w:spacing w:after="0"/>
      <w:ind w:left="-902" w:right="108"/>
      <w:jc w:val="right"/>
      <w:rPr>
        <w:rFonts w:ascii="Rotis SansSerif Std" w:hAnsi="Rotis SansSerif Std"/>
        <w:color w:val="FFFFFF"/>
        <w:sz w:val="36"/>
      </w:rPr>
    </w:pPr>
    <w:r>
      <w:rPr>
        <w:rFonts w:ascii="Rotis SansSerif Std" w:hAnsi="Rotis SansSerif Std"/>
        <w:noProof/>
        <w:sz w:val="32"/>
      </w:rPr>
      <w:drawing>
        <wp:anchor distT="0" distB="0" distL="114300" distR="114300" simplePos="0" relativeHeight="251658241" behindDoc="0" locked="0" layoutInCell="1" allowOverlap="1" wp14:anchorId="378A02D9" wp14:editId="089EA328">
          <wp:simplePos x="0" y="0"/>
          <wp:positionH relativeFrom="column">
            <wp:posOffset>7305675</wp:posOffset>
          </wp:positionH>
          <wp:positionV relativeFrom="paragraph">
            <wp:posOffset>-1905</wp:posOffset>
          </wp:positionV>
          <wp:extent cx="2428875" cy="685800"/>
          <wp:effectExtent l="0" t="0" r="0" b="0"/>
          <wp:wrapSquare wrapText="bothSides"/>
          <wp:docPr id="3" name="Imagen 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E3247D" wp14:editId="30803A46">
          <wp:simplePos x="0" y="0"/>
          <wp:positionH relativeFrom="margin">
            <wp:align>left</wp:align>
          </wp:positionH>
          <wp:positionV relativeFrom="paragraph">
            <wp:posOffset>-63500</wp:posOffset>
          </wp:positionV>
          <wp:extent cx="2642235" cy="800735"/>
          <wp:effectExtent l="0" t="0" r="5715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27" t="43204"/>
                  <a:stretch>
                    <a:fillRect/>
                  </a:stretch>
                </pic:blipFill>
                <pic:spPr bwMode="auto">
                  <a:xfrm>
                    <a:off x="0" y="0"/>
                    <a:ext cx="264223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4641310"/>
    <w:multiLevelType w:val="hybridMultilevel"/>
    <w:tmpl w:val="01EE6F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122007A"/>
    <w:multiLevelType w:val="hybridMultilevel"/>
    <w:tmpl w:val="00923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62912F21"/>
    <w:multiLevelType w:val="hybridMultilevel"/>
    <w:tmpl w:val="39D4CA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58580762">
    <w:abstractNumId w:val="1"/>
  </w:num>
  <w:num w:numId="2" w16cid:durableId="1788813057">
    <w:abstractNumId w:val="8"/>
  </w:num>
  <w:num w:numId="3" w16cid:durableId="499085261">
    <w:abstractNumId w:val="11"/>
  </w:num>
  <w:num w:numId="4" w16cid:durableId="1549485638">
    <w:abstractNumId w:val="12"/>
  </w:num>
  <w:num w:numId="5" w16cid:durableId="510875900">
    <w:abstractNumId w:val="16"/>
  </w:num>
  <w:num w:numId="6" w16cid:durableId="751854200">
    <w:abstractNumId w:val="3"/>
  </w:num>
  <w:num w:numId="7" w16cid:durableId="1758288192">
    <w:abstractNumId w:val="15"/>
  </w:num>
  <w:num w:numId="8" w16cid:durableId="22679613">
    <w:abstractNumId w:val="10"/>
  </w:num>
  <w:num w:numId="9" w16cid:durableId="83456555">
    <w:abstractNumId w:val="0"/>
  </w:num>
  <w:num w:numId="10" w16cid:durableId="1039627773">
    <w:abstractNumId w:val="4"/>
  </w:num>
  <w:num w:numId="11" w16cid:durableId="848174529">
    <w:abstractNumId w:val="2"/>
  </w:num>
  <w:num w:numId="12" w16cid:durableId="1832326938">
    <w:abstractNumId w:val="7"/>
  </w:num>
  <w:num w:numId="13" w16cid:durableId="2094088349">
    <w:abstractNumId w:val="5"/>
  </w:num>
  <w:num w:numId="14" w16cid:durableId="245236706">
    <w:abstractNumId w:val="14"/>
    <w:lvlOverride w:ilvl="0">
      <w:startOverride w:val="1"/>
    </w:lvlOverride>
  </w:num>
  <w:num w:numId="15" w16cid:durableId="2002583603">
    <w:abstractNumId w:val="9"/>
  </w:num>
  <w:num w:numId="16" w16cid:durableId="919559792">
    <w:abstractNumId w:val="6"/>
  </w:num>
  <w:num w:numId="17" w16cid:durableId="1555897162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TUxtjQwsDA3MTFS0lEKTi0uzszPAykwrAUAhHUNzSwAAAA="/>
  </w:docVars>
  <w:rsids>
    <w:rsidRoot w:val="00BA10A8"/>
    <w:rsid w:val="0000231E"/>
    <w:rsid w:val="00003AE0"/>
    <w:rsid w:val="00007718"/>
    <w:rsid w:val="00011FC4"/>
    <w:rsid w:val="000133D2"/>
    <w:rsid w:val="00013E59"/>
    <w:rsid w:val="00016B71"/>
    <w:rsid w:val="00027B41"/>
    <w:rsid w:val="00030B74"/>
    <w:rsid w:val="0003438F"/>
    <w:rsid w:val="00035128"/>
    <w:rsid w:val="00042594"/>
    <w:rsid w:val="00044ADC"/>
    <w:rsid w:val="000463D8"/>
    <w:rsid w:val="00050753"/>
    <w:rsid w:val="00051574"/>
    <w:rsid w:val="0005170C"/>
    <w:rsid w:val="00051DFF"/>
    <w:rsid w:val="00052773"/>
    <w:rsid w:val="0005631C"/>
    <w:rsid w:val="00064519"/>
    <w:rsid w:val="00072503"/>
    <w:rsid w:val="0007390C"/>
    <w:rsid w:val="00077E9B"/>
    <w:rsid w:val="00082B83"/>
    <w:rsid w:val="00084E49"/>
    <w:rsid w:val="000850C1"/>
    <w:rsid w:val="00086C1C"/>
    <w:rsid w:val="00086CD2"/>
    <w:rsid w:val="00091BDF"/>
    <w:rsid w:val="00093BB8"/>
    <w:rsid w:val="000B3496"/>
    <w:rsid w:val="000B762C"/>
    <w:rsid w:val="000C180A"/>
    <w:rsid w:val="000C5143"/>
    <w:rsid w:val="000D0353"/>
    <w:rsid w:val="000D249D"/>
    <w:rsid w:val="000D63D7"/>
    <w:rsid w:val="000F05D8"/>
    <w:rsid w:val="000F373B"/>
    <w:rsid w:val="000F6051"/>
    <w:rsid w:val="00102717"/>
    <w:rsid w:val="0011299E"/>
    <w:rsid w:val="00115507"/>
    <w:rsid w:val="00116CEE"/>
    <w:rsid w:val="00120D78"/>
    <w:rsid w:val="00122889"/>
    <w:rsid w:val="00125CEA"/>
    <w:rsid w:val="00141AB9"/>
    <w:rsid w:val="0014792C"/>
    <w:rsid w:val="00153F68"/>
    <w:rsid w:val="00166EE7"/>
    <w:rsid w:val="0018014C"/>
    <w:rsid w:val="00180593"/>
    <w:rsid w:val="0018789D"/>
    <w:rsid w:val="001A159F"/>
    <w:rsid w:val="001A7938"/>
    <w:rsid w:val="001B3019"/>
    <w:rsid w:val="001B41AC"/>
    <w:rsid w:val="001B5051"/>
    <w:rsid w:val="001B609C"/>
    <w:rsid w:val="001C1A07"/>
    <w:rsid w:val="001C45B6"/>
    <w:rsid w:val="001D79A0"/>
    <w:rsid w:val="001F05BC"/>
    <w:rsid w:val="0020420C"/>
    <w:rsid w:val="00220E95"/>
    <w:rsid w:val="00230FDF"/>
    <w:rsid w:val="00232380"/>
    <w:rsid w:val="002332E2"/>
    <w:rsid w:val="00235BC0"/>
    <w:rsid w:val="00253C12"/>
    <w:rsid w:val="002613A5"/>
    <w:rsid w:val="00262E8E"/>
    <w:rsid w:val="0026315C"/>
    <w:rsid w:val="002642F1"/>
    <w:rsid w:val="002705A2"/>
    <w:rsid w:val="00271AD1"/>
    <w:rsid w:val="0028565B"/>
    <w:rsid w:val="00294BB6"/>
    <w:rsid w:val="002952FA"/>
    <w:rsid w:val="002A3334"/>
    <w:rsid w:val="002C08BE"/>
    <w:rsid w:val="002C626F"/>
    <w:rsid w:val="002C6D8D"/>
    <w:rsid w:val="002C7F49"/>
    <w:rsid w:val="002D13C3"/>
    <w:rsid w:val="002D3A45"/>
    <w:rsid w:val="002E0690"/>
    <w:rsid w:val="002E1813"/>
    <w:rsid w:val="002F125A"/>
    <w:rsid w:val="003016A4"/>
    <w:rsid w:val="00301B99"/>
    <w:rsid w:val="00306CE0"/>
    <w:rsid w:val="003106F0"/>
    <w:rsid w:val="00323627"/>
    <w:rsid w:val="00327CD0"/>
    <w:rsid w:val="00331543"/>
    <w:rsid w:val="003353DF"/>
    <w:rsid w:val="0033583F"/>
    <w:rsid w:val="00350624"/>
    <w:rsid w:val="00351658"/>
    <w:rsid w:val="003646C8"/>
    <w:rsid w:val="003657CE"/>
    <w:rsid w:val="00372D4E"/>
    <w:rsid w:val="00377652"/>
    <w:rsid w:val="00380D62"/>
    <w:rsid w:val="00381DE5"/>
    <w:rsid w:val="00385611"/>
    <w:rsid w:val="00386943"/>
    <w:rsid w:val="00393D70"/>
    <w:rsid w:val="00393FBF"/>
    <w:rsid w:val="003945E9"/>
    <w:rsid w:val="003965BD"/>
    <w:rsid w:val="003A53B8"/>
    <w:rsid w:val="003B18B9"/>
    <w:rsid w:val="003B7EF3"/>
    <w:rsid w:val="003C457D"/>
    <w:rsid w:val="003C5E52"/>
    <w:rsid w:val="003C7F5D"/>
    <w:rsid w:val="003F15C4"/>
    <w:rsid w:val="00404078"/>
    <w:rsid w:val="00412BF4"/>
    <w:rsid w:val="00414920"/>
    <w:rsid w:val="0042204B"/>
    <w:rsid w:val="0042293A"/>
    <w:rsid w:val="00427CAC"/>
    <w:rsid w:val="0043394C"/>
    <w:rsid w:val="004464BF"/>
    <w:rsid w:val="00450166"/>
    <w:rsid w:val="00456156"/>
    <w:rsid w:val="00460CEE"/>
    <w:rsid w:val="004619D6"/>
    <w:rsid w:val="00466350"/>
    <w:rsid w:val="00470004"/>
    <w:rsid w:val="00476761"/>
    <w:rsid w:val="004832C1"/>
    <w:rsid w:val="004A0983"/>
    <w:rsid w:val="004A21FF"/>
    <w:rsid w:val="004A2A7B"/>
    <w:rsid w:val="004A547F"/>
    <w:rsid w:val="004A5F16"/>
    <w:rsid w:val="004D5C7F"/>
    <w:rsid w:val="004E12A1"/>
    <w:rsid w:val="004E3231"/>
    <w:rsid w:val="004E48EB"/>
    <w:rsid w:val="00511CD8"/>
    <w:rsid w:val="00524F3E"/>
    <w:rsid w:val="00533DA1"/>
    <w:rsid w:val="0053588D"/>
    <w:rsid w:val="00546D62"/>
    <w:rsid w:val="005510B3"/>
    <w:rsid w:val="005556E8"/>
    <w:rsid w:val="005634D1"/>
    <w:rsid w:val="0056637F"/>
    <w:rsid w:val="00583426"/>
    <w:rsid w:val="00585E29"/>
    <w:rsid w:val="00586BBA"/>
    <w:rsid w:val="00594DB7"/>
    <w:rsid w:val="0059512D"/>
    <w:rsid w:val="005A787B"/>
    <w:rsid w:val="005A7C68"/>
    <w:rsid w:val="005B5D47"/>
    <w:rsid w:val="005B5FE6"/>
    <w:rsid w:val="005D2DD5"/>
    <w:rsid w:val="005D7D81"/>
    <w:rsid w:val="005E0C8D"/>
    <w:rsid w:val="005E4B76"/>
    <w:rsid w:val="005F19D4"/>
    <w:rsid w:val="005F24FF"/>
    <w:rsid w:val="00631C08"/>
    <w:rsid w:val="00635148"/>
    <w:rsid w:val="006416AB"/>
    <w:rsid w:val="006444B7"/>
    <w:rsid w:val="00653952"/>
    <w:rsid w:val="006616E5"/>
    <w:rsid w:val="006659D6"/>
    <w:rsid w:val="00667C91"/>
    <w:rsid w:val="00667EB2"/>
    <w:rsid w:val="006778D9"/>
    <w:rsid w:val="00680B51"/>
    <w:rsid w:val="00682471"/>
    <w:rsid w:val="0068304B"/>
    <w:rsid w:val="00683201"/>
    <w:rsid w:val="00687A5A"/>
    <w:rsid w:val="006906EB"/>
    <w:rsid w:val="0069295E"/>
    <w:rsid w:val="00697F33"/>
    <w:rsid w:val="006A36E2"/>
    <w:rsid w:val="006B59EE"/>
    <w:rsid w:val="006B6C79"/>
    <w:rsid w:val="006D160E"/>
    <w:rsid w:val="006D1BD9"/>
    <w:rsid w:val="006D2AE6"/>
    <w:rsid w:val="006D2CE4"/>
    <w:rsid w:val="006D3679"/>
    <w:rsid w:val="006E319B"/>
    <w:rsid w:val="00703B53"/>
    <w:rsid w:val="00705C48"/>
    <w:rsid w:val="00710D8E"/>
    <w:rsid w:val="0071129F"/>
    <w:rsid w:val="00711D4A"/>
    <w:rsid w:val="007157D2"/>
    <w:rsid w:val="00720E92"/>
    <w:rsid w:val="00722B41"/>
    <w:rsid w:val="00725815"/>
    <w:rsid w:val="00744474"/>
    <w:rsid w:val="00752FD0"/>
    <w:rsid w:val="007806A8"/>
    <w:rsid w:val="00784A76"/>
    <w:rsid w:val="00795CF3"/>
    <w:rsid w:val="00797F76"/>
    <w:rsid w:val="007A02B3"/>
    <w:rsid w:val="007A4F15"/>
    <w:rsid w:val="007A7B9A"/>
    <w:rsid w:val="007C0984"/>
    <w:rsid w:val="007C3EE5"/>
    <w:rsid w:val="007C4256"/>
    <w:rsid w:val="007D041E"/>
    <w:rsid w:val="007D7D96"/>
    <w:rsid w:val="007E1FE5"/>
    <w:rsid w:val="007E2A1F"/>
    <w:rsid w:val="007E63F2"/>
    <w:rsid w:val="00800533"/>
    <w:rsid w:val="00804CA9"/>
    <w:rsid w:val="00805E55"/>
    <w:rsid w:val="0081023D"/>
    <w:rsid w:val="00814630"/>
    <w:rsid w:val="00816E16"/>
    <w:rsid w:val="0082098F"/>
    <w:rsid w:val="008251B6"/>
    <w:rsid w:val="00841334"/>
    <w:rsid w:val="008447EB"/>
    <w:rsid w:val="00860A59"/>
    <w:rsid w:val="008631B8"/>
    <w:rsid w:val="00864889"/>
    <w:rsid w:val="008670EA"/>
    <w:rsid w:val="00885111"/>
    <w:rsid w:val="008864AB"/>
    <w:rsid w:val="008A08D5"/>
    <w:rsid w:val="008A0F3D"/>
    <w:rsid w:val="008A2A56"/>
    <w:rsid w:val="008A2DDF"/>
    <w:rsid w:val="008B086A"/>
    <w:rsid w:val="008C13D1"/>
    <w:rsid w:val="008D76B6"/>
    <w:rsid w:val="008E6B3E"/>
    <w:rsid w:val="008F4735"/>
    <w:rsid w:val="0091222F"/>
    <w:rsid w:val="00913EB2"/>
    <w:rsid w:val="0091541D"/>
    <w:rsid w:val="009253FA"/>
    <w:rsid w:val="00930FAA"/>
    <w:rsid w:val="009314AF"/>
    <w:rsid w:val="00932523"/>
    <w:rsid w:val="00933A3B"/>
    <w:rsid w:val="00933BFF"/>
    <w:rsid w:val="009445E3"/>
    <w:rsid w:val="009546AF"/>
    <w:rsid w:val="009611B5"/>
    <w:rsid w:val="0096346E"/>
    <w:rsid w:val="00967C52"/>
    <w:rsid w:val="009712BB"/>
    <w:rsid w:val="00975A12"/>
    <w:rsid w:val="00984487"/>
    <w:rsid w:val="009A14CC"/>
    <w:rsid w:val="009A1B4F"/>
    <w:rsid w:val="009A38BE"/>
    <w:rsid w:val="009C41FC"/>
    <w:rsid w:val="009D381E"/>
    <w:rsid w:val="009E6881"/>
    <w:rsid w:val="009E7F2E"/>
    <w:rsid w:val="009F1ACE"/>
    <w:rsid w:val="00A0306B"/>
    <w:rsid w:val="00A042EE"/>
    <w:rsid w:val="00A05475"/>
    <w:rsid w:val="00A16045"/>
    <w:rsid w:val="00A16424"/>
    <w:rsid w:val="00A201AF"/>
    <w:rsid w:val="00A2108B"/>
    <w:rsid w:val="00A520C8"/>
    <w:rsid w:val="00A53F61"/>
    <w:rsid w:val="00A5594E"/>
    <w:rsid w:val="00A679C1"/>
    <w:rsid w:val="00A94D39"/>
    <w:rsid w:val="00A95990"/>
    <w:rsid w:val="00AB6B26"/>
    <w:rsid w:val="00AB6F5F"/>
    <w:rsid w:val="00AD0340"/>
    <w:rsid w:val="00AE07A8"/>
    <w:rsid w:val="00AE59C4"/>
    <w:rsid w:val="00AE75B6"/>
    <w:rsid w:val="00AF2545"/>
    <w:rsid w:val="00AF6224"/>
    <w:rsid w:val="00B1582A"/>
    <w:rsid w:val="00B163A9"/>
    <w:rsid w:val="00B17B7B"/>
    <w:rsid w:val="00B37A8E"/>
    <w:rsid w:val="00B558D9"/>
    <w:rsid w:val="00B63EA1"/>
    <w:rsid w:val="00B6637A"/>
    <w:rsid w:val="00B71358"/>
    <w:rsid w:val="00B7314D"/>
    <w:rsid w:val="00B76D48"/>
    <w:rsid w:val="00B85256"/>
    <w:rsid w:val="00B948C3"/>
    <w:rsid w:val="00BA0F88"/>
    <w:rsid w:val="00BA10A8"/>
    <w:rsid w:val="00BA3DC1"/>
    <w:rsid w:val="00BB23A1"/>
    <w:rsid w:val="00BB39D4"/>
    <w:rsid w:val="00BC5A60"/>
    <w:rsid w:val="00BD171D"/>
    <w:rsid w:val="00BD3795"/>
    <w:rsid w:val="00BE06DE"/>
    <w:rsid w:val="00BE326F"/>
    <w:rsid w:val="00BE4939"/>
    <w:rsid w:val="00C17FEF"/>
    <w:rsid w:val="00C261EF"/>
    <w:rsid w:val="00C3653C"/>
    <w:rsid w:val="00C57AC1"/>
    <w:rsid w:val="00C7424F"/>
    <w:rsid w:val="00C74F7D"/>
    <w:rsid w:val="00C761D5"/>
    <w:rsid w:val="00C775FA"/>
    <w:rsid w:val="00C925FD"/>
    <w:rsid w:val="00C93372"/>
    <w:rsid w:val="00C97675"/>
    <w:rsid w:val="00CA0243"/>
    <w:rsid w:val="00CA2FD2"/>
    <w:rsid w:val="00CA7D5B"/>
    <w:rsid w:val="00CB4BCF"/>
    <w:rsid w:val="00CB6650"/>
    <w:rsid w:val="00CB7171"/>
    <w:rsid w:val="00CC408D"/>
    <w:rsid w:val="00CC4B4A"/>
    <w:rsid w:val="00CC70D3"/>
    <w:rsid w:val="00CCE07B"/>
    <w:rsid w:val="00CD246F"/>
    <w:rsid w:val="00CD350C"/>
    <w:rsid w:val="00CD65E4"/>
    <w:rsid w:val="00CE260C"/>
    <w:rsid w:val="00CE3A2C"/>
    <w:rsid w:val="00D006EF"/>
    <w:rsid w:val="00D03745"/>
    <w:rsid w:val="00D03850"/>
    <w:rsid w:val="00D0663C"/>
    <w:rsid w:val="00D13EFA"/>
    <w:rsid w:val="00D1686E"/>
    <w:rsid w:val="00D200A8"/>
    <w:rsid w:val="00D227A8"/>
    <w:rsid w:val="00D26615"/>
    <w:rsid w:val="00D51D19"/>
    <w:rsid w:val="00D64B18"/>
    <w:rsid w:val="00D73147"/>
    <w:rsid w:val="00D74F15"/>
    <w:rsid w:val="00D75BCE"/>
    <w:rsid w:val="00D761FE"/>
    <w:rsid w:val="00D83F7A"/>
    <w:rsid w:val="00D9463B"/>
    <w:rsid w:val="00D948D2"/>
    <w:rsid w:val="00DA507F"/>
    <w:rsid w:val="00DB25E6"/>
    <w:rsid w:val="00DB36E2"/>
    <w:rsid w:val="00DB4151"/>
    <w:rsid w:val="00DC01B1"/>
    <w:rsid w:val="00DC3092"/>
    <w:rsid w:val="00DD0C98"/>
    <w:rsid w:val="00DD42DA"/>
    <w:rsid w:val="00DD519D"/>
    <w:rsid w:val="00DD7AC9"/>
    <w:rsid w:val="00DE346E"/>
    <w:rsid w:val="00DE3B3D"/>
    <w:rsid w:val="00DF1F3A"/>
    <w:rsid w:val="00DF3FDC"/>
    <w:rsid w:val="00DF7AEE"/>
    <w:rsid w:val="00E075E8"/>
    <w:rsid w:val="00E4210C"/>
    <w:rsid w:val="00E5207A"/>
    <w:rsid w:val="00E55CAE"/>
    <w:rsid w:val="00E565F2"/>
    <w:rsid w:val="00E67F9B"/>
    <w:rsid w:val="00E71EE9"/>
    <w:rsid w:val="00E7574A"/>
    <w:rsid w:val="00E83914"/>
    <w:rsid w:val="00E83DE5"/>
    <w:rsid w:val="00E95472"/>
    <w:rsid w:val="00E960FC"/>
    <w:rsid w:val="00E97AD6"/>
    <w:rsid w:val="00EA2C8D"/>
    <w:rsid w:val="00EA6FB2"/>
    <w:rsid w:val="00EB786C"/>
    <w:rsid w:val="00EC0CB3"/>
    <w:rsid w:val="00EC30F8"/>
    <w:rsid w:val="00EC6918"/>
    <w:rsid w:val="00ED0F60"/>
    <w:rsid w:val="00ED2208"/>
    <w:rsid w:val="00ED3709"/>
    <w:rsid w:val="00ED5248"/>
    <w:rsid w:val="00ED60D9"/>
    <w:rsid w:val="00EE1619"/>
    <w:rsid w:val="00EF7136"/>
    <w:rsid w:val="00F013F4"/>
    <w:rsid w:val="00F22786"/>
    <w:rsid w:val="00F308B2"/>
    <w:rsid w:val="00F36360"/>
    <w:rsid w:val="00F4074E"/>
    <w:rsid w:val="00F4191F"/>
    <w:rsid w:val="00F566C2"/>
    <w:rsid w:val="00F64171"/>
    <w:rsid w:val="00F769B5"/>
    <w:rsid w:val="00F8383D"/>
    <w:rsid w:val="00F865B7"/>
    <w:rsid w:val="00F91495"/>
    <w:rsid w:val="00F93C0F"/>
    <w:rsid w:val="00FA0CA2"/>
    <w:rsid w:val="00FA6B99"/>
    <w:rsid w:val="00FB79A8"/>
    <w:rsid w:val="00FD580B"/>
    <w:rsid w:val="00FD6091"/>
    <w:rsid w:val="01D3994D"/>
    <w:rsid w:val="01DBD273"/>
    <w:rsid w:val="031E2FD9"/>
    <w:rsid w:val="032EF5D2"/>
    <w:rsid w:val="03798921"/>
    <w:rsid w:val="039F9CEA"/>
    <w:rsid w:val="03D0893F"/>
    <w:rsid w:val="03DD462F"/>
    <w:rsid w:val="03E3F839"/>
    <w:rsid w:val="05466ACA"/>
    <w:rsid w:val="05DEFC19"/>
    <w:rsid w:val="05FA5A2A"/>
    <w:rsid w:val="07211809"/>
    <w:rsid w:val="0788AF37"/>
    <w:rsid w:val="07A2D713"/>
    <w:rsid w:val="0838422B"/>
    <w:rsid w:val="083B9DCB"/>
    <w:rsid w:val="08AD3DA9"/>
    <w:rsid w:val="08AF4E28"/>
    <w:rsid w:val="08C3CB9F"/>
    <w:rsid w:val="0B4A5096"/>
    <w:rsid w:val="0C06A30C"/>
    <w:rsid w:val="0CA1C506"/>
    <w:rsid w:val="0CCF76E4"/>
    <w:rsid w:val="0CF5BE08"/>
    <w:rsid w:val="0D7AC6A0"/>
    <w:rsid w:val="0E3899EB"/>
    <w:rsid w:val="1036C4C9"/>
    <w:rsid w:val="10764551"/>
    <w:rsid w:val="111248D9"/>
    <w:rsid w:val="11566B28"/>
    <w:rsid w:val="130888DF"/>
    <w:rsid w:val="13978F58"/>
    <w:rsid w:val="13D518CD"/>
    <w:rsid w:val="13D918A1"/>
    <w:rsid w:val="14652300"/>
    <w:rsid w:val="15C162F6"/>
    <w:rsid w:val="1620E3BB"/>
    <w:rsid w:val="16424C44"/>
    <w:rsid w:val="16B8AFCD"/>
    <w:rsid w:val="186564BA"/>
    <w:rsid w:val="18CDFDAA"/>
    <w:rsid w:val="197FE87A"/>
    <w:rsid w:val="1A175F8B"/>
    <w:rsid w:val="1A6B2E2C"/>
    <w:rsid w:val="1A8F4501"/>
    <w:rsid w:val="1B861AB6"/>
    <w:rsid w:val="1C89BE15"/>
    <w:rsid w:val="1D355BB4"/>
    <w:rsid w:val="1D622712"/>
    <w:rsid w:val="1EB1D1A9"/>
    <w:rsid w:val="1EE66D11"/>
    <w:rsid w:val="1F422B8B"/>
    <w:rsid w:val="1F78D308"/>
    <w:rsid w:val="2019B8DE"/>
    <w:rsid w:val="209CD7FA"/>
    <w:rsid w:val="219F0639"/>
    <w:rsid w:val="22036285"/>
    <w:rsid w:val="23608913"/>
    <w:rsid w:val="23888C6F"/>
    <w:rsid w:val="239748D7"/>
    <w:rsid w:val="2549D090"/>
    <w:rsid w:val="25C9D080"/>
    <w:rsid w:val="25DB4559"/>
    <w:rsid w:val="25E21CF7"/>
    <w:rsid w:val="25F67ED3"/>
    <w:rsid w:val="26D0D08D"/>
    <w:rsid w:val="28B73988"/>
    <w:rsid w:val="28BD2B1A"/>
    <w:rsid w:val="298220F4"/>
    <w:rsid w:val="2A23590E"/>
    <w:rsid w:val="2A4FAE2A"/>
    <w:rsid w:val="2B01E430"/>
    <w:rsid w:val="2B1372A9"/>
    <w:rsid w:val="2B3DA4EA"/>
    <w:rsid w:val="2E0CCA3D"/>
    <w:rsid w:val="2E672535"/>
    <w:rsid w:val="2ED641B2"/>
    <w:rsid w:val="2EFE719D"/>
    <w:rsid w:val="2F903B4C"/>
    <w:rsid w:val="2F99EB0B"/>
    <w:rsid w:val="30414C2B"/>
    <w:rsid w:val="30485475"/>
    <w:rsid w:val="30F443FA"/>
    <w:rsid w:val="30F71B7E"/>
    <w:rsid w:val="311BB9D6"/>
    <w:rsid w:val="32875794"/>
    <w:rsid w:val="32E15C78"/>
    <w:rsid w:val="3316646A"/>
    <w:rsid w:val="3387C9CB"/>
    <w:rsid w:val="34719D03"/>
    <w:rsid w:val="354694B9"/>
    <w:rsid w:val="36216DC4"/>
    <w:rsid w:val="36D59C47"/>
    <w:rsid w:val="36F63150"/>
    <w:rsid w:val="37348045"/>
    <w:rsid w:val="374F8612"/>
    <w:rsid w:val="3788FADB"/>
    <w:rsid w:val="3863A0F0"/>
    <w:rsid w:val="3939DADC"/>
    <w:rsid w:val="3A3B7479"/>
    <w:rsid w:val="3A5AAEFF"/>
    <w:rsid w:val="3A6B652D"/>
    <w:rsid w:val="3AC0E93C"/>
    <w:rsid w:val="3B0137E3"/>
    <w:rsid w:val="3B044F15"/>
    <w:rsid w:val="3B2816D8"/>
    <w:rsid w:val="3B519D0C"/>
    <w:rsid w:val="3B693FCC"/>
    <w:rsid w:val="3C5D4332"/>
    <w:rsid w:val="3C9F08F6"/>
    <w:rsid w:val="3D33AAFD"/>
    <w:rsid w:val="3E5E857C"/>
    <w:rsid w:val="40967246"/>
    <w:rsid w:val="41B750B3"/>
    <w:rsid w:val="423BD1C2"/>
    <w:rsid w:val="42F08135"/>
    <w:rsid w:val="4307C59E"/>
    <w:rsid w:val="43F94E76"/>
    <w:rsid w:val="444D461D"/>
    <w:rsid w:val="44BDE198"/>
    <w:rsid w:val="44E74ED0"/>
    <w:rsid w:val="465295AD"/>
    <w:rsid w:val="46852B52"/>
    <w:rsid w:val="46866F2A"/>
    <w:rsid w:val="48220BB6"/>
    <w:rsid w:val="493552C9"/>
    <w:rsid w:val="4A8F18BC"/>
    <w:rsid w:val="4AE38B3F"/>
    <w:rsid w:val="4BDAB11B"/>
    <w:rsid w:val="4C7D5A36"/>
    <w:rsid w:val="4D4BE8D5"/>
    <w:rsid w:val="4D9DB9C6"/>
    <w:rsid w:val="4E1CA2CD"/>
    <w:rsid w:val="4F7B2C9E"/>
    <w:rsid w:val="5002721B"/>
    <w:rsid w:val="50574930"/>
    <w:rsid w:val="50625C3A"/>
    <w:rsid w:val="521A64F6"/>
    <w:rsid w:val="5274D342"/>
    <w:rsid w:val="52FB3DB4"/>
    <w:rsid w:val="531EFB9D"/>
    <w:rsid w:val="532BE69B"/>
    <w:rsid w:val="53507D51"/>
    <w:rsid w:val="536C0F4D"/>
    <w:rsid w:val="538C41DB"/>
    <w:rsid w:val="53CBD1A0"/>
    <w:rsid w:val="53F456E4"/>
    <w:rsid w:val="544920AA"/>
    <w:rsid w:val="548A0C93"/>
    <w:rsid w:val="54936404"/>
    <w:rsid w:val="54CED553"/>
    <w:rsid w:val="54E9A69A"/>
    <w:rsid w:val="567E4BCA"/>
    <w:rsid w:val="5716D86C"/>
    <w:rsid w:val="577B95F9"/>
    <w:rsid w:val="57822255"/>
    <w:rsid w:val="57AB28F2"/>
    <w:rsid w:val="57C99F8E"/>
    <w:rsid w:val="57EBBCF3"/>
    <w:rsid w:val="581FE70E"/>
    <w:rsid w:val="58973EC8"/>
    <w:rsid w:val="5960E870"/>
    <w:rsid w:val="5A87A437"/>
    <w:rsid w:val="5AB2C52F"/>
    <w:rsid w:val="5B7880EC"/>
    <w:rsid w:val="5CF4E56F"/>
    <w:rsid w:val="5D0DE442"/>
    <w:rsid w:val="5D804D1B"/>
    <w:rsid w:val="5D822216"/>
    <w:rsid w:val="5DCF3B58"/>
    <w:rsid w:val="61B85BFF"/>
    <w:rsid w:val="61F853EE"/>
    <w:rsid w:val="621DBB56"/>
    <w:rsid w:val="6357A5DD"/>
    <w:rsid w:val="636FD87D"/>
    <w:rsid w:val="63E48FDF"/>
    <w:rsid w:val="63EF9166"/>
    <w:rsid w:val="64C9E59D"/>
    <w:rsid w:val="659AE9DC"/>
    <w:rsid w:val="65A7B54B"/>
    <w:rsid w:val="65F2C993"/>
    <w:rsid w:val="69C729FD"/>
    <w:rsid w:val="6A047B1C"/>
    <w:rsid w:val="6A1CB344"/>
    <w:rsid w:val="6A39C801"/>
    <w:rsid w:val="6A884DD6"/>
    <w:rsid w:val="6A8CB2BE"/>
    <w:rsid w:val="6BC10B01"/>
    <w:rsid w:val="6C2DB704"/>
    <w:rsid w:val="6C88B041"/>
    <w:rsid w:val="6C8BCA74"/>
    <w:rsid w:val="6D4249DE"/>
    <w:rsid w:val="6E0A7DB6"/>
    <w:rsid w:val="6F994E07"/>
    <w:rsid w:val="7033C806"/>
    <w:rsid w:val="707078FF"/>
    <w:rsid w:val="7072580E"/>
    <w:rsid w:val="71054F4C"/>
    <w:rsid w:val="7136FFC8"/>
    <w:rsid w:val="7191235F"/>
    <w:rsid w:val="726A8007"/>
    <w:rsid w:val="72CCA9AD"/>
    <w:rsid w:val="73C10C69"/>
    <w:rsid w:val="7448958D"/>
    <w:rsid w:val="74E4DB3A"/>
    <w:rsid w:val="75B4C003"/>
    <w:rsid w:val="76647ACC"/>
    <w:rsid w:val="768F6233"/>
    <w:rsid w:val="77194B1C"/>
    <w:rsid w:val="777CDFEA"/>
    <w:rsid w:val="79B319F4"/>
    <w:rsid w:val="79B4D108"/>
    <w:rsid w:val="7A928051"/>
    <w:rsid w:val="7AF0C60B"/>
    <w:rsid w:val="7BDD7D98"/>
    <w:rsid w:val="7C6A7456"/>
    <w:rsid w:val="7DFE2E5E"/>
    <w:rsid w:val="7F6D5D52"/>
    <w:rsid w:val="7F7E9258"/>
    <w:rsid w:val="7F99F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EA756"/>
  <w15:chartTrackingRefBased/>
  <w15:docId w15:val="{87951E97-9E28-4276-92EC-8C95D1B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caption" w:locked="1" w:semiHidden="1" w:unhideWhenUsed="1" w:qFormat="1"/>
    <w:lsdException w:name="annotation reference" w:locked="1"/>
    <w:lsdException w:name="page number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Note Heading" w:locked="1"/>
    <w:lsdException w:name="Body Text 2" w:locked="1"/>
    <w:lsdException w:name="Body Text Indent 2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Normal (Web)" w:locked="1"/>
    <w:lsdException w:name="Normal Table" w:semiHidden="1" w:unhideWhenUsed="1"/>
    <w:lsdException w:name="annotation subjec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79A0"/>
    <w:pPr>
      <w:spacing w:after="240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Ttulo1">
    <w:name w:val="heading 1"/>
    <w:basedOn w:val="Normal"/>
    <w:next w:val="Ttulo2"/>
    <w:link w:val="Ttulo1Car"/>
    <w:qFormat/>
    <w:rsid w:val="001D79A0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Ttulo2">
    <w:name w:val="heading 2"/>
    <w:basedOn w:val="Normal"/>
    <w:next w:val="Ttulo3"/>
    <w:link w:val="Ttulo2Car"/>
    <w:qFormat/>
    <w:rsid w:val="001D79A0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Ttulo3">
    <w:name w:val="heading 3"/>
    <w:basedOn w:val="Master"/>
    <w:next w:val="Normal"/>
    <w:link w:val="Ttulo3Car"/>
    <w:qFormat/>
    <w:rsid w:val="001D79A0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Ttulo4">
    <w:name w:val="heading 4"/>
    <w:basedOn w:val="Master"/>
    <w:next w:val="Normal"/>
    <w:link w:val="Ttulo4Car"/>
    <w:qFormat/>
    <w:rsid w:val="001D79A0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Ttulo5">
    <w:name w:val="heading 5"/>
    <w:basedOn w:val="Master"/>
    <w:next w:val="Normal"/>
    <w:link w:val="Ttulo5Car"/>
    <w:qFormat/>
    <w:rsid w:val="001D79A0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Ttulo6">
    <w:name w:val="heading 6"/>
    <w:basedOn w:val="Master"/>
    <w:next w:val="Normal"/>
    <w:link w:val="Ttulo6Car"/>
    <w:qFormat/>
    <w:rsid w:val="001D79A0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Ttulo7">
    <w:name w:val="heading 7"/>
    <w:basedOn w:val="Master"/>
    <w:next w:val="Normal"/>
    <w:link w:val="Ttulo7Car"/>
    <w:qFormat/>
    <w:rsid w:val="001D79A0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1D79A0"/>
    <w:pPr>
      <w:keepNext/>
      <w:outlineLvl w:val="8"/>
    </w:pPr>
    <w:rPr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A10A8"/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rsid w:val="001D79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BA10A8"/>
    <w:rPr>
      <w:rFonts w:ascii="Tahoma" w:hAnsi="Tahoma" w:cs="Tahoma"/>
      <w:sz w:val="16"/>
      <w:szCs w:val="16"/>
      <w:lang w:val="x-none" w:eastAsia="en-US"/>
    </w:rPr>
  </w:style>
  <w:style w:type="paragraph" w:styleId="Sinespaciado">
    <w:name w:val="No Spacing"/>
    <w:qFormat/>
    <w:rsid w:val="003F15C4"/>
    <w:rPr>
      <w:rFonts w:eastAsia="Times New Roman"/>
      <w:sz w:val="22"/>
      <w:szCs w:val="22"/>
      <w:lang w:val="en-GB" w:eastAsia="en-US"/>
    </w:rPr>
  </w:style>
  <w:style w:type="character" w:styleId="Textoennegrita">
    <w:name w:val="Strong"/>
    <w:basedOn w:val="Fuentedeprrafopredeter"/>
    <w:qFormat/>
    <w:rsid w:val="003F15C4"/>
    <w:rPr>
      <w:rFonts w:cs="Times New Roman"/>
      <w:b/>
    </w:rPr>
  </w:style>
  <w:style w:type="character" w:customStyle="1" w:styleId="Ttulo3Car">
    <w:name w:val="Título 3 Car"/>
    <w:basedOn w:val="Fuentedeprrafopredeter"/>
    <w:link w:val="Ttulo3"/>
    <w:locked/>
    <w:rsid w:val="003F15C4"/>
    <w:rPr>
      <w:rFonts w:ascii="Gill Sans" w:hAnsi="Gill Sans" w:cs="Arial"/>
      <w:bCs/>
      <w:color w:val="808080"/>
      <w:sz w:val="26"/>
      <w:szCs w:val="26"/>
      <w:lang w:val="x-none" w:eastAsia="en-US"/>
    </w:rPr>
  </w:style>
  <w:style w:type="paragraph" w:styleId="Encabezado">
    <w:name w:val="header"/>
    <w:basedOn w:val="Normal"/>
    <w:link w:val="EncabezadoCar"/>
    <w:rsid w:val="001D79A0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locked/>
    <w:rsid w:val="00C93372"/>
    <w:rPr>
      <w:rFonts w:ascii="Times New Roman" w:hAnsi="Times New Roman" w:cs="Times New Roman"/>
      <w:sz w:val="24"/>
      <w:szCs w:val="24"/>
      <w:lang w:val="x-none" w:eastAsia="en-US"/>
    </w:rPr>
  </w:style>
  <w:style w:type="paragraph" w:styleId="Piedepgina">
    <w:name w:val="footer"/>
    <w:basedOn w:val="Normal"/>
    <w:link w:val="PiedepginaCar"/>
    <w:uiPriority w:val="99"/>
    <w:rsid w:val="001D79A0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C93372"/>
    <w:rPr>
      <w:rFonts w:ascii="Myriad Pro" w:hAnsi="Myriad Pro" w:cs="Times New Roman"/>
      <w:sz w:val="24"/>
      <w:szCs w:val="24"/>
      <w:lang w:val="x-none" w:eastAsia="en-US"/>
    </w:rPr>
  </w:style>
  <w:style w:type="character" w:customStyle="1" w:styleId="Ttulo1Car">
    <w:name w:val="Título 1 Car"/>
    <w:basedOn w:val="Fuentedeprrafopredeter"/>
    <w:link w:val="Ttulo1"/>
    <w:locked/>
    <w:rsid w:val="003C7F5D"/>
    <w:rPr>
      <w:rFonts w:ascii="Gill Sans" w:hAnsi="Gill Sans" w:cs="Arial"/>
      <w:bCs/>
      <w:color w:val="000000"/>
      <w:kern w:val="32"/>
      <w:sz w:val="32"/>
      <w:szCs w:val="32"/>
      <w:shd w:val="clear" w:color="auto" w:fill="999999"/>
      <w:lang w:val="x-none" w:eastAsia="en-US"/>
    </w:rPr>
  </w:style>
  <w:style w:type="character" w:styleId="Refdecomentario">
    <w:name w:val="annotation reference"/>
    <w:basedOn w:val="Fuentedeprrafopredeter"/>
    <w:semiHidden/>
    <w:rsid w:val="001D79A0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rsid w:val="001D79A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locked/>
    <w:rsid w:val="004E3231"/>
    <w:rPr>
      <w:rFonts w:ascii="Times New Roman" w:hAnsi="Times New Roman" w:cs="Times New Roman"/>
      <w:lang w:val="x-none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1D79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locked/>
    <w:rsid w:val="004E3231"/>
    <w:rPr>
      <w:rFonts w:ascii="Times New Roman" w:hAnsi="Times New Roman" w:cs="Times New Roman"/>
      <w:b/>
      <w:bCs/>
      <w:lang w:val="x-none" w:eastAsia="en-US"/>
    </w:rPr>
  </w:style>
  <w:style w:type="paragraph" w:customStyle="1" w:styleId="Body">
    <w:name w:val="Body"/>
    <w:basedOn w:val="Master"/>
    <w:link w:val="BodyChar2"/>
    <w:rsid w:val="001D79A0"/>
    <w:pPr>
      <w:spacing w:after="240"/>
    </w:pPr>
    <w:rPr>
      <w:lang w:val="x-none"/>
    </w:rPr>
  </w:style>
  <w:style w:type="character" w:customStyle="1" w:styleId="BodyChar2">
    <w:name w:val="Body Char2"/>
    <w:link w:val="Body"/>
    <w:locked/>
    <w:rsid w:val="00393D70"/>
    <w:rPr>
      <w:rFonts w:ascii="Arial" w:hAnsi="Arial"/>
      <w:sz w:val="19"/>
      <w:lang w:val="x-none" w:eastAsia="en-US"/>
    </w:rPr>
  </w:style>
  <w:style w:type="character" w:styleId="Hipervnculo">
    <w:name w:val="Hyperlink"/>
    <w:basedOn w:val="Fuentedeprrafopredeter"/>
    <w:rsid w:val="001D79A0"/>
    <w:rPr>
      <w:rFonts w:ascii="Arial" w:hAnsi="Arial" w:cs="Times New Roman"/>
      <w:color w:val="000000"/>
      <w:sz w:val="19"/>
      <w:u w:val="none"/>
    </w:rPr>
  </w:style>
  <w:style w:type="character" w:styleId="Hipervnculovisitado">
    <w:name w:val="FollowedHyperlink"/>
    <w:basedOn w:val="Fuentedeprrafopredeter"/>
    <w:semiHidden/>
    <w:rsid w:val="001D79A0"/>
    <w:rPr>
      <w:rFonts w:cs="Times New Roman"/>
      <w:color w:val="800080"/>
      <w:u w:val="single"/>
    </w:rPr>
  </w:style>
  <w:style w:type="paragraph" w:customStyle="1" w:styleId="Default">
    <w:name w:val="Default"/>
    <w:rsid w:val="000507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GB"/>
    </w:rPr>
  </w:style>
  <w:style w:type="paragraph" w:styleId="Prrafodelista">
    <w:name w:val="List Paragraph"/>
    <w:basedOn w:val="Normal"/>
    <w:qFormat/>
    <w:rsid w:val="00DF1F3A"/>
    <w:pPr>
      <w:ind w:left="720"/>
      <w:contextualSpacing/>
    </w:pPr>
  </w:style>
  <w:style w:type="paragraph" w:styleId="Revisin">
    <w:name w:val="Revision"/>
    <w:hidden/>
    <w:semiHidden/>
    <w:rsid w:val="00F4074E"/>
    <w:rPr>
      <w:rFonts w:eastAsia="Times New Roman"/>
      <w:sz w:val="22"/>
      <w:szCs w:val="22"/>
      <w:lang w:val="en-GB" w:eastAsia="en-US"/>
    </w:rPr>
  </w:style>
  <w:style w:type="character" w:customStyle="1" w:styleId="apple-converted-space">
    <w:name w:val="apple-converted-space"/>
    <w:rsid w:val="00F865B7"/>
  </w:style>
  <w:style w:type="character" w:customStyle="1" w:styleId="Ttulo2Car">
    <w:name w:val="Título 2 Car"/>
    <w:basedOn w:val="Fuentedeprrafopredeter"/>
    <w:link w:val="Ttulo2"/>
    <w:locked/>
    <w:rsid w:val="00166EE7"/>
    <w:rPr>
      <w:rFonts w:ascii="Gill Sans" w:hAnsi="Gill Sans" w:cs="Arial"/>
      <w:bCs/>
      <w:iCs/>
      <w:color w:val="EAEAEA"/>
      <w:sz w:val="28"/>
      <w:szCs w:val="28"/>
      <w:shd w:val="clear" w:color="auto" w:fill="C0C0C0"/>
      <w:lang w:val="x-none" w:eastAsia="en-US"/>
    </w:rPr>
  </w:style>
  <w:style w:type="character" w:customStyle="1" w:styleId="Ttulo4Car">
    <w:name w:val="Título 4 Car"/>
    <w:basedOn w:val="Fuentedeprrafopredeter"/>
    <w:link w:val="Ttulo4"/>
    <w:locked/>
    <w:rsid w:val="00166EE7"/>
    <w:rPr>
      <w:rFonts w:ascii="Gill Sans" w:hAnsi="Gill Sans" w:cs="Times New Roman"/>
      <w:b/>
      <w:bCs/>
      <w:sz w:val="28"/>
      <w:szCs w:val="28"/>
      <w:lang w:val="x-none" w:eastAsia="en-US"/>
    </w:rPr>
  </w:style>
  <w:style w:type="character" w:customStyle="1" w:styleId="Ttulo5Car">
    <w:name w:val="Título 5 Car"/>
    <w:basedOn w:val="Fuentedeprrafopredeter"/>
    <w:link w:val="Ttulo5"/>
    <w:locked/>
    <w:rsid w:val="00166EE7"/>
    <w:rPr>
      <w:rFonts w:ascii="Gill Sans" w:hAnsi="Gill Sans" w:cs="Times New Roman"/>
      <w:b/>
      <w:bCs/>
      <w:iCs/>
      <w:sz w:val="26"/>
      <w:szCs w:val="26"/>
      <w:lang w:val="x-none" w:eastAsia="en-US"/>
    </w:rPr>
  </w:style>
  <w:style w:type="character" w:customStyle="1" w:styleId="Ttulo6Car">
    <w:name w:val="Título 6 Car"/>
    <w:basedOn w:val="Fuentedeprrafopredeter"/>
    <w:link w:val="Ttulo6"/>
    <w:locked/>
    <w:rsid w:val="00166EE7"/>
    <w:rPr>
      <w:rFonts w:ascii="Gill Sans" w:hAnsi="Gill Sans" w:cs="Times New Roman"/>
      <w:b/>
      <w:bCs/>
      <w:sz w:val="22"/>
      <w:szCs w:val="22"/>
      <w:lang w:val="x-none" w:eastAsia="en-US"/>
    </w:rPr>
  </w:style>
  <w:style w:type="character" w:customStyle="1" w:styleId="Ttulo7Car">
    <w:name w:val="Título 7 Car"/>
    <w:basedOn w:val="Fuentedeprrafopredeter"/>
    <w:link w:val="Ttulo7"/>
    <w:locked/>
    <w:rsid w:val="00166EE7"/>
    <w:rPr>
      <w:rFonts w:ascii="Gill Sans" w:hAnsi="Gill Sans" w:cs="Times New Roman"/>
      <w:i/>
      <w:lang w:val="x-none" w:eastAsia="en-US"/>
    </w:rPr>
  </w:style>
  <w:style w:type="character" w:customStyle="1" w:styleId="Ttulo9Car">
    <w:name w:val="Título 9 Car"/>
    <w:basedOn w:val="Fuentedeprrafopredeter"/>
    <w:link w:val="Ttulo9"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NumberedList">
    <w:name w:val="Numbered List"/>
    <w:basedOn w:val="Normal"/>
    <w:rsid w:val="001D79A0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1D79A0"/>
    <w:pPr>
      <w:numPr>
        <w:numId w:val="2"/>
      </w:numPr>
      <w:spacing w:after="240"/>
    </w:pPr>
  </w:style>
  <w:style w:type="paragraph" w:customStyle="1" w:styleId="Listnumber">
    <w:name w:val="List (number)"/>
    <w:basedOn w:val="Master"/>
    <w:rsid w:val="001D79A0"/>
    <w:pPr>
      <w:numPr>
        <w:numId w:val="14"/>
      </w:numPr>
      <w:spacing w:after="240"/>
    </w:pPr>
  </w:style>
  <w:style w:type="paragraph" w:styleId="NormalWeb">
    <w:name w:val="Normal (Web)"/>
    <w:basedOn w:val="Normal"/>
    <w:semiHidden/>
    <w:rsid w:val="001D79A0"/>
    <w:pPr>
      <w:spacing w:before="100" w:beforeAutospacing="1" w:after="100" w:afterAutospacing="1"/>
    </w:pPr>
    <w:rPr>
      <w:rFonts w:ascii="Arial Unicode MS" w:eastAsia="Times New Roman" w:hAnsi="Arial Unicode MS" w:cs="Arial Unicode MS"/>
    </w:rPr>
  </w:style>
  <w:style w:type="paragraph" w:customStyle="1" w:styleId="DefaultText">
    <w:name w:val="Default Text"/>
    <w:basedOn w:val="Normal"/>
    <w:rsid w:val="001D79A0"/>
    <w:pPr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Textoindependiente">
    <w:name w:val="Body Text"/>
    <w:aliases w:val="body"/>
    <w:basedOn w:val="Normal"/>
    <w:link w:val="TextoindependienteCar"/>
    <w:semiHidden/>
    <w:rsid w:val="001D79A0"/>
    <w:pPr>
      <w:spacing w:after="100" w:afterAutospacing="1"/>
    </w:pPr>
  </w:style>
  <w:style w:type="character" w:customStyle="1" w:styleId="TextoindependienteCar">
    <w:name w:val="Texto independiente Car"/>
    <w:aliases w:val="body Car"/>
    <w:basedOn w:val="Fuentedeprrafopredeter"/>
    <w:link w:val="Texto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Sangra2detindependiente">
    <w:name w:val="Body Text Indent 2"/>
    <w:basedOn w:val="Normal"/>
    <w:link w:val="Sangra2detindependienteCar"/>
    <w:semiHidden/>
    <w:rsid w:val="001D79A0"/>
    <w:pPr>
      <w:ind w:firstLine="72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Textoindependiente2">
    <w:name w:val="Body Text 2"/>
    <w:basedOn w:val="Normal"/>
    <w:link w:val="Textoindependiente2Car"/>
    <w:semiHidden/>
    <w:rsid w:val="001D79A0"/>
    <w:rPr>
      <w:b/>
      <w:bCs/>
      <w:sz w:val="32"/>
    </w:rPr>
  </w:style>
  <w:style w:type="character" w:customStyle="1" w:styleId="Textoindependiente2Car">
    <w:name w:val="Texto independiente 2 Car"/>
    <w:basedOn w:val="Fuentedeprrafopredeter"/>
    <w:link w:val="Textoindependiente2"/>
    <w:semiHidden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character" w:styleId="Nmerodepgina">
    <w:name w:val="page number"/>
    <w:basedOn w:val="Fuentedeprrafopredeter"/>
    <w:semiHidden/>
    <w:rsid w:val="001D79A0"/>
    <w:rPr>
      <w:rFonts w:ascii="Lydian" w:hAnsi="Lydian" w:cs="Times New Roman"/>
      <w:sz w:val="20"/>
    </w:rPr>
  </w:style>
  <w:style w:type="paragraph" w:customStyle="1" w:styleId="Footertext">
    <w:name w:val="Footer text"/>
    <w:basedOn w:val="Normal"/>
    <w:rsid w:val="001D79A0"/>
    <w:pPr>
      <w:autoSpaceDE w:val="0"/>
      <w:autoSpaceDN w:val="0"/>
      <w:adjustRightInd w:val="0"/>
    </w:pPr>
    <w:rPr>
      <w:rFonts w:ascii="Lydian" w:hAnsi="Lydian"/>
      <w:sz w:val="16"/>
      <w:szCs w:val="20"/>
      <w:lang w:val="en-US"/>
    </w:rPr>
  </w:style>
  <w:style w:type="paragraph" w:customStyle="1" w:styleId="Master">
    <w:name w:val="Master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sz w:val="19"/>
      <w:lang w:val="en-GB" w:eastAsia="en-US"/>
    </w:rPr>
  </w:style>
  <w:style w:type="paragraph" w:customStyle="1" w:styleId="Listcontinuation">
    <w:name w:val="List continuation"/>
    <w:basedOn w:val="Master"/>
    <w:rsid w:val="001D79A0"/>
    <w:pPr>
      <w:spacing w:after="240"/>
      <w:ind w:left="454"/>
    </w:pPr>
  </w:style>
  <w:style w:type="paragraph" w:customStyle="1" w:styleId="ContentsA">
    <w:name w:val="Contents A"/>
    <w:basedOn w:val="Master"/>
    <w:rsid w:val="001D79A0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1D79A0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1D79A0"/>
  </w:style>
  <w:style w:type="paragraph" w:customStyle="1" w:styleId="Tablebody">
    <w:name w:val="Table body"/>
    <w:basedOn w:val="Master"/>
    <w:rsid w:val="001D79A0"/>
    <w:pPr>
      <w:jc w:val="left"/>
    </w:pPr>
  </w:style>
  <w:style w:type="paragraph" w:customStyle="1" w:styleId="Tablebodycentred">
    <w:name w:val="Table body centred"/>
    <w:basedOn w:val="Master"/>
    <w:rsid w:val="001D79A0"/>
    <w:pPr>
      <w:jc w:val="center"/>
    </w:pPr>
  </w:style>
  <w:style w:type="paragraph" w:customStyle="1" w:styleId="Captionnumber">
    <w:name w:val="Caption number"/>
    <w:basedOn w:val="Master"/>
    <w:rsid w:val="001D79A0"/>
    <w:rPr>
      <w:b/>
      <w:color w:val="999999"/>
      <w:sz w:val="20"/>
    </w:rPr>
  </w:style>
  <w:style w:type="paragraph" w:customStyle="1" w:styleId="Captiontext">
    <w:name w:val="Caption text"/>
    <w:basedOn w:val="Master"/>
    <w:rsid w:val="001D79A0"/>
    <w:rPr>
      <w:i/>
    </w:rPr>
  </w:style>
  <w:style w:type="paragraph" w:customStyle="1" w:styleId="Tableheader">
    <w:name w:val="Table header"/>
    <w:basedOn w:val="Master"/>
    <w:rsid w:val="001D79A0"/>
    <w:rPr>
      <w:b/>
      <w:color w:val="808080"/>
    </w:rPr>
  </w:style>
  <w:style w:type="paragraph" w:customStyle="1" w:styleId="Tableheadercentred">
    <w:name w:val="Table header centred"/>
    <w:basedOn w:val="Tableheader"/>
    <w:rsid w:val="001D79A0"/>
    <w:pPr>
      <w:jc w:val="center"/>
    </w:pPr>
  </w:style>
  <w:style w:type="character" w:customStyle="1" w:styleId="Inlineframe">
    <w:name w:val="Inline frame"/>
    <w:rsid w:val="001D79A0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1D79A0"/>
    <w:rPr>
      <w:color w:val="999999"/>
    </w:rPr>
  </w:style>
  <w:style w:type="character" w:customStyle="1" w:styleId="Subscript">
    <w:name w:val="Subscript"/>
    <w:rsid w:val="001D79A0"/>
    <w:rPr>
      <w:rFonts w:ascii="Arial" w:hAnsi="Arial"/>
      <w:vertAlign w:val="subscript"/>
    </w:rPr>
  </w:style>
  <w:style w:type="character" w:customStyle="1" w:styleId="Superscript">
    <w:name w:val="Superscript"/>
    <w:rsid w:val="001D79A0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1D79A0"/>
    <w:pPr>
      <w:numPr>
        <w:numId w:val="3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1D79A0"/>
    <w:pPr>
      <w:numPr>
        <w:numId w:val="7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List2ndlevelnumber">
    <w:name w:val="List 2nd level (number)"/>
    <w:basedOn w:val="Master"/>
    <w:rsid w:val="001D79A0"/>
    <w:pPr>
      <w:numPr>
        <w:numId w:val="6"/>
      </w:numPr>
      <w:tabs>
        <w:tab w:val="clear" w:pos="454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1D79A0"/>
    <w:pPr>
      <w:numPr>
        <w:numId w:val="8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FAQanswer">
    <w:name w:val="FAQ answer"/>
    <w:basedOn w:val="Master"/>
    <w:rsid w:val="001D79A0"/>
  </w:style>
  <w:style w:type="paragraph" w:customStyle="1" w:styleId="Listcontinuation2ndlevel">
    <w:name w:val="List continuation 2nd level"/>
    <w:basedOn w:val="Master"/>
    <w:rsid w:val="001D79A0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1D79A0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1D79A0"/>
    <w:pPr>
      <w:jc w:val="center"/>
    </w:pPr>
  </w:style>
  <w:style w:type="paragraph" w:customStyle="1" w:styleId="Captiontextcentred">
    <w:name w:val="Caption text centred"/>
    <w:basedOn w:val="Captiontext"/>
    <w:rsid w:val="001D79A0"/>
    <w:pPr>
      <w:jc w:val="center"/>
    </w:pPr>
  </w:style>
  <w:style w:type="character" w:customStyle="1" w:styleId="Objectiveenumerator">
    <w:name w:val="Objective enumerator"/>
    <w:rsid w:val="001D79A0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1D79A0"/>
  </w:style>
  <w:style w:type="paragraph" w:customStyle="1" w:styleId="FAQquestion">
    <w:name w:val="FAQ question"/>
    <w:basedOn w:val="Master"/>
    <w:next w:val="FAQanswer"/>
    <w:rsid w:val="001D79A0"/>
    <w:rPr>
      <w:b/>
      <w:color w:val="333333"/>
    </w:rPr>
  </w:style>
  <w:style w:type="paragraph" w:customStyle="1" w:styleId="Glossarydefinition">
    <w:name w:val="Glossary definition"/>
    <w:basedOn w:val="Master"/>
    <w:rsid w:val="001D79A0"/>
  </w:style>
  <w:style w:type="paragraph" w:customStyle="1" w:styleId="Maximumlevel">
    <w:name w:val="Maximum level"/>
    <w:basedOn w:val="Normal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1D79A0"/>
    <w:pPr>
      <w:spacing w:after="60"/>
      <w:ind w:left="454" w:right="454"/>
    </w:pPr>
    <w:rPr>
      <w:sz w:val="18"/>
    </w:rPr>
  </w:style>
  <w:style w:type="paragraph" w:customStyle="1" w:styleId="Tablelistbullet">
    <w:name w:val="Table list (bullet)"/>
    <w:basedOn w:val="Master"/>
    <w:rsid w:val="001D79A0"/>
    <w:pPr>
      <w:numPr>
        <w:numId w:val="4"/>
      </w:numPr>
      <w:jc w:val="left"/>
    </w:pPr>
  </w:style>
  <w:style w:type="paragraph" w:customStyle="1" w:styleId="Outlineframe">
    <w:name w:val="Outline frame"/>
    <w:basedOn w:val="Master"/>
    <w:rsid w:val="001D79A0"/>
    <w:pPr>
      <w:spacing w:before="120"/>
    </w:pPr>
  </w:style>
  <w:style w:type="paragraph" w:customStyle="1" w:styleId="Undefined">
    <w:name w:val="Undefined"/>
    <w:basedOn w:val="Master"/>
    <w:rsid w:val="001D79A0"/>
    <w:rPr>
      <w:color w:val="993300"/>
    </w:rPr>
  </w:style>
  <w:style w:type="paragraph" w:customStyle="1" w:styleId="Inlinetable">
    <w:name w:val="Inline table"/>
    <w:basedOn w:val="Master"/>
    <w:rsid w:val="001D79A0"/>
    <w:pPr>
      <w:spacing w:before="120"/>
    </w:pPr>
  </w:style>
  <w:style w:type="paragraph" w:customStyle="1" w:styleId="Bodywithoutspacing">
    <w:name w:val="Body without spacing"/>
    <w:basedOn w:val="Body"/>
    <w:rsid w:val="001D79A0"/>
    <w:pPr>
      <w:spacing w:after="0"/>
    </w:pPr>
  </w:style>
  <w:style w:type="paragraph" w:customStyle="1" w:styleId="Tablelistnumber">
    <w:name w:val="Table list (number)"/>
    <w:basedOn w:val="Master"/>
    <w:rsid w:val="001D79A0"/>
    <w:pPr>
      <w:numPr>
        <w:numId w:val="5"/>
      </w:numPr>
      <w:jc w:val="left"/>
    </w:pPr>
  </w:style>
  <w:style w:type="paragraph" w:styleId="Textonotapie">
    <w:name w:val="footnote text"/>
    <w:basedOn w:val="Normal"/>
    <w:link w:val="TextonotapieCar"/>
    <w:semiHidden/>
    <w:rsid w:val="001D79A0"/>
    <w:rPr>
      <w:rFonts w:ascii="Arial" w:hAnsi="Arial"/>
      <w:sz w:val="17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locked/>
    <w:rsid w:val="00166EE7"/>
    <w:rPr>
      <w:rFonts w:ascii="Arial" w:hAnsi="Arial" w:cs="Times New Roman"/>
      <w:sz w:val="17"/>
      <w:lang w:val="x-none" w:eastAsia="en-US"/>
    </w:rPr>
  </w:style>
  <w:style w:type="character" w:customStyle="1" w:styleId="SubscriptBold">
    <w:name w:val="Subscript Bold"/>
    <w:basedOn w:val="Subscript"/>
    <w:rsid w:val="001D79A0"/>
    <w:rPr>
      <w:rFonts w:ascii="Arial" w:hAnsi="Arial" w:cs="Times New Roman"/>
      <w:b/>
      <w:vertAlign w:val="subscript"/>
    </w:rPr>
  </w:style>
  <w:style w:type="character" w:customStyle="1" w:styleId="SuperscriptBold">
    <w:name w:val="Superscript Bold"/>
    <w:basedOn w:val="Superscript"/>
    <w:rsid w:val="001D79A0"/>
    <w:rPr>
      <w:rFonts w:ascii="Arial" w:hAnsi="Arial" w:cs="Times New Roman"/>
      <w:b/>
      <w:vertAlign w:val="superscript"/>
    </w:rPr>
  </w:style>
  <w:style w:type="paragraph" w:customStyle="1" w:styleId="ContentsBlevel3">
    <w:name w:val="Contents B level 3"/>
    <w:basedOn w:val="ContentsBlevel2"/>
    <w:rsid w:val="001D79A0"/>
    <w:pPr>
      <w:ind w:left="454"/>
    </w:pPr>
  </w:style>
  <w:style w:type="paragraph" w:customStyle="1" w:styleId="Display">
    <w:name w:val="Display"/>
    <w:basedOn w:val="Master"/>
    <w:rsid w:val="001D79A0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1D79A0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2E0690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1D79A0"/>
    <w:pPr>
      <w:numPr>
        <w:numId w:val="9"/>
      </w:numPr>
    </w:pPr>
  </w:style>
  <w:style w:type="paragraph" w:customStyle="1" w:styleId="Notelistnumber">
    <w:name w:val="Note list (number)"/>
    <w:basedOn w:val="Notebody"/>
    <w:rsid w:val="001D79A0"/>
    <w:pPr>
      <w:numPr>
        <w:numId w:val="10"/>
      </w:numPr>
    </w:pPr>
  </w:style>
  <w:style w:type="paragraph" w:customStyle="1" w:styleId="Titlepage">
    <w:name w:val="Title page"/>
    <w:basedOn w:val="Normal"/>
    <w:rsid w:val="001D79A0"/>
    <w:pPr>
      <w:jc w:val="center"/>
    </w:pPr>
    <w:rPr>
      <w:caps/>
      <w:sz w:val="28"/>
    </w:rPr>
  </w:style>
  <w:style w:type="paragraph" w:styleId="Ttulo">
    <w:name w:val="Title"/>
    <w:basedOn w:val="Normal"/>
    <w:link w:val="TtuloCar"/>
    <w:qFormat/>
    <w:rsid w:val="001D79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paragraph" w:styleId="Encabezadodenota">
    <w:name w:val="Note Heading"/>
    <w:basedOn w:val="Normal"/>
    <w:next w:val="Normal"/>
    <w:link w:val="EncabezadodenotaCar"/>
    <w:semiHidden/>
    <w:rsid w:val="001D79A0"/>
  </w:style>
  <w:style w:type="character" w:customStyle="1" w:styleId="EncabezadodenotaCar">
    <w:name w:val="Encabezado de nota Car"/>
    <w:basedOn w:val="Fuentedeprrafopredeter"/>
    <w:link w:val="Encabezadodenota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Cita">
    <w:name w:val="Quote"/>
    <w:basedOn w:val="Normal"/>
    <w:link w:val="CitaCar"/>
    <w:qFormat/>
    <w:rsid w:val="001D79A0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CitaCar">
    <w:name w:val="Cita Car"/>
    <w:basedOn w:val="Fuentedeprrafopredeter"/>
    <w:link w:val="Cita"/>
    <w:locked/>
    <w:rsid w:val="00166EE7"/>
    <w:rPr>
      <w:rFonts w:ascii="Arial" w:hAnsi="Arial" w:cs="Arial"/>
      <w:sz w:val="24"/>
      <w:szCs w:val="24"/>
      <w:lang w:val="x-none" w:eastAsia="en-US"/>
    </w:rPr>
  </w:style>
  <w:style w:type="paragraph" w:customStyle="1" w:styleId="Listlettered">
    <w:name w:val="List (lettered)"/>
    <w:basedOn w:val="Master"/>
    <w:rsid w:val="001D79A0"/>
    <w:pPr>
      <w:numPr>
        <w:numId w:val="12"/>
      </w:numPr>
      <w:spacing w:after="240"/>
    </w:pPr>
  </w:style>
  <w:style w:type="paragraph" w:customStyle="1" w:styleId="List2ndlevellettered">
    <w:name w:val="List 2nd level (lettered)"/>
    <w:basedOn w:val="Listlettered"/>
    <w:rsid w:val="001D79A0"/>
    <w:pPr>
      <w:numPr>
        <w:numId w:val="11"/>
      </w:numPr>
    </w:pPr>
  </w:style>
  <w:style w:type="paragraph" w:customStyle="1" w:styleId="List3rdlevellettered">
    <w:name w:val="List 3rd level (lettered)"/>
    <w:basedOn w:val="Listlettered"/>
    <w:rsid w:val="001D79A0"/>
    <w:pPr>
      <w:numPr>
        <w:numId w:val="13"/>
      </w:numPr>
      <w:tabs>
        <w:tab w:val="clear" w:pos="907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1D79A0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1D79A0"/>
    <w:pPr>
      <w:ind w:right="1418"/>
      <w:jc w:val="right"/>
    </w:pPr>
  </w:style>
  <w:style w:type="paragraph" w:customStyle="1" w:styleId="Quoteverse">
    <w:name w:val="Quote verse"/>
    <w:basedOn w:val="Body"/>
    <w:rsid w:val="001D79A0"/>
    <w:pPr>
      <w:spacing w:after="0"/>
      <w:ind w:left="2835"/>
    </w:pPr>
  </w:style>
  <w:style w:type="character" w:customStyle="1" w:styleId="InlineiconHL">
    <w:name w:val="Inline icon HL"/>
    <w:basedOn w:val="Fuentedeprrafopredeter"/>
    <w:rsid w:val="001D79A0"/>
    <w:rPr>
      <w:rFonts w:ascii="Arial" w:hAnsi="Arial" w:cs="Times New Roman"/>
      <w:sz w:val="19"/>
    </w:rPr>
  </w:style>
  <w:style w:type="character" w:customStyle="1" w:styleId="InlineiconSL">
    <w:name w:val="Inline icon SL"/>
    <w:basedOn w:val="InlineiconHL"/>
    <w:rsid w:val="001D79A0"/>
    <w:rPr>
      <w:rFonts w:ascii="Arial" w:hAnsi="Arial" w:cs="Times New Roman"/>
      <w:sz w:val="19"/>
    </w:rPr>
  </w:style>
  <w:style w:type="paragraph" w:customStyle="1" w:styleId="Quotewithinlist">
    <w:name w:val="Quote within list"/>
    <w:basedOn w:val="Cita"/>
    <w:rsid w:val="001D79A0"/>
  </w:style>
  <w:style w:type="paragraph" w:styleId="Mapadeldocumento">
    <w:name w:val="Document Map"/>
    <w:basedOn w:val="Normal"/>
    <w:link w:val="MapadeldocumentoCar"/>
    <w:semiHidden/>
    <w:rsid w:val="001D79A0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semiHidden/>
    <w:locked/>
    <w:rsid w:val="00166EE7"/>
    <w:rPr>
      <w:rFonts w:ascii="Tahoma" w:hAnsi="Tahoma" w:cs="Tahoma"/>
      <w:sz w:val="24"/>
      <w:szCs w:val="24"/>
      <w:shd w:val="clear" w:color="auto" w:fill="000080"/>
      <w:lang w:val="x-none" w:eastAsia="en-US"/>
    </w:rPr>
  </w:style>
  <w:style w:type="paragraph" w:customStyle="1" w:styleId="Notebodywithoutspacing">
    <w:name w:val="Note body without spacing"/>
    <w:basedOn w:val="Notebody"/>
    <w:next w:val="Notebody"/>
    <w:rsid w:val="001D79A0"/>
    <w:pPr>
      <w:spacing w:after="0"/>
    </w:pPr>
  </w:style>
  <w:style w:type="paragraph" w:styleId="HTMLconformatoprevio">
    <w:name w:val="HTML Preformatted"/>
    <w:basedOn w:val="Normal"/>
    <w:link w:val="HTMLconformatoprevioCar"/>
    <w:semiHidden/>
    <w:rsid w:val="001D7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locked/>
    <w:rsid w:val="001D79A0"/>
    <w:rPr>
      <w:rFonts w:ascii="Courier New" w:hAnsi="Courier New" w:cs="Courier New"/>
      <w:lang w:val="en-US" w:eastAsia="en-US"/>
    </w:rPr>
  </w:style>
  <w:style w:type="paragraph" w:customStyle="1" w:styleId="Encabezadodenota1">
    <w:name w:val="Encabezado de nota1"/>
    <w:basedOn w:val="Notebody"/>
    <w:next w:val="Notebody"/>
    <w:rsid w:val="001D79A0"/>
    <w:pPr>
      <w:jc w:val="left"/>
    </w:pPr>
    <w:rPr>
      <w:b/>
      <w:color w:val="808080"/>
    </w:rPr>
  </w:style>
  <w:style w:type="character" w:customStyle="1" w:styleId="tw4winMark">
    <w:name w:val="tw4winMark"/>
    <w:rsid w:val="00DB4151"/>
    <w:rPr>
      <w:rFonts w:ascii="Courier New" w:hAnsi="Courier New"/>
      <w:vanish/>
      <w:color w:val="800080"/>
      <w:vertAlign w:val="sub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6B6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IBPublishing\Public\Templates\Publishing%20services%20style%20template\Publishing%20services%20style%20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62b6d2-c139-40f9-9b47-329cfc0b4975">
      <Terms xmlns="http://schemas.microsoft.com/office/infopath/2007/PartnerControls"/>
    </lcf76f155ced4ddcb4097134ff3c332f>
    <TaxCatchAll xmlns="368fac44-e5bc-4c2c-8357-d0255c1e9b80" xsi:nil="true"/>
    <Grupp xmlns="4162b6d2-c139-40f9-9b47-329cfc0b497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12DF94182F3341B48C7AE052A89A12" ma:contentTypeVersion="17" ma:contentTypeDescription="Crear nuevo documento." ma:contentTypeScope="" ma:versionID="157e5fc2ae99186c579b332418f9beb0">
  <xsd:schema xmlns:xsd="http://www.w3.org/2001/XMLSchema" xmlns:xs="http://www.w3.org/2001/XMLSchema" xmlns:p="http://schemas.microsoft.com/office/2006/metadata/properties" xmlns:ns2="4162b6d2-c139-40f9-9b47-329cfc0b4975" xmlns:ns3="368fac44-e5bc-4c2c-8357-d0255c1e9b80" targetNamespace="http://schemas.microsoft.com/office/2006/metadata/properties" ma:root="true" ma:fieldsID="f8b815c95b2e3592f435d3b5669eaef0" ns2:_="" ns3:_="">
    <xsd:import namespace="4162b6d2-c139-40f9-9b47-329cfc0b4975"/>
    <xsd:import namespace="368fac44-e5bc-4c2c-8357-d0255c1e9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Grup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2b6d2-c139-40f9-9b47-329cfc0b4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283034f-99c7-4288-93d2-a438b55f5d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Grupp" ma:index="24" nillable="true" ma:displayName="Grupo" ma:format="Dropdown" ma:internalName="Grupp">
      <xsd:simpleType>
        <xsd:restriction base="dms:Choice">
          <xsd:enumeration value="12°A"/>
          <xsd:enumeration value="12°B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fac44-e5bc-4c2c-8357-d0255c1e9b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43b521a-7540-41d3-ab2d-8a379f117e2a}" ma:internalName="TaxCatchAll" ma:showField="CatchAllData" ma:web="368fac44-e5bc-4c2c-8357-d0255c1e9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EBCB32-64FA-42BA-A071-F12AF859BF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755812-F91B-436B-B5E2-18ACEEBC10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E963EC-54CB-4CA1-8AF5-904CFFDD0D35}">
  <ds:schemaRefs>
    <ds:schemaRef ds:uri="http://schemas.microsoft.com/office/2006/metadata/properties"/>
    <ds:schemaRef ds:uri="http://schemas.microsoft.com/office/infopath/2007/PartnerControls"/>
    <ds:schemaRef ds:uri="4162b6d2-c139-40f9-9b47-329cfc0b4975"/>
    <ds:schemaRef ds:uri="368fac44-e5bc-4c2c-8357-d0255c1e9b80"/>
  </ds:schemaRefs>
</ds:datastoreItem>
</file>

<file path=customXml/itemProps4.xml><?xml version="1.0" encoding="utf-8"?>
<ds:datastoreItem xmlns:ds="http://schemas.openxmlformats.org/officeDocument/2006/customXml" ds:itemID="{5B8FAFA2-D44D-4EC6-9E69-DAF813DDF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2b6d2-c139-40f9-9b47-329cfc0b4975"/>
    <ds:schemaRef ds:uri="368fac44-e5bc-4c2c-8357-d0255c1e9b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Publishing services style template.dotx</Template>
  <TotalTime>32</TotalTime>
  <Pages>11</Pages>
  <Words>2806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MYP unit planner</vt:lpstr>
    </vt:vector>
  </TitlesOfParts>
  <Company>Microsoft</Company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unit planner</dc:title>
  <dc:subject/>
  <dc:creator>Christelle Bazin</dc:creator>
  <cp:keywords/>
  <cp:lastModifiedBy>Mario Chávez Calderón</cp:lastModifiedBy>
  <cp:revision>18</cp:revision>
  <cp:lastPrinted>2013-01-31T15:05:00Z</cp:lastPrinted>
  <dcterms:created xsi:type="dcterms:W3CDTF">2023-02-02T19:12:00Z</dcterms:created>
  <dcterms:modified xsi:type="dcterms:W3CDTF">2026-10-15T20:59:00Z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0x0101003812DF94182F3341B48C7AE052A89A12</vt:lpwstr>
  </property>
  <property fmtid="{D5CDD505-2E9C-101B-9397-08002B2CF9AE}" pid="3" name="MediaServiceImageTags">
    <vt:lpwstr/>
  </property>
</Properties>
</file>