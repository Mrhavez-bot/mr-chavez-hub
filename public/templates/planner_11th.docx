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5425" w14:textId="63BDE321" w:rsidR="00711D4A" w:rsidRPr="0068304B" w:rsidRDefault="00711D4A" w:rsidP="00DB4151">
      <w:pPr>
        <w:spacing w:before="120" w:after="120"/>
        <w:rPr>
          <w:rFonts w:ascii="Helvetica Neue" w:eastAsia="Times New Roman" w:hAnsi="Helvetica Neue"/>
          <w:b/>
          <w:bCs/>
          <w:iCs/>
          <w:sz w:val="20"/>
          <w:szCs w:val="20"/>
        </w:rPr>
      </w:pPr>
    </w:p>
    <w:p w14:paraId="088D688C" w14:textId="77777777" w:rsidR="00180593" w:rsidRPr="0068304B" w:rsidRDefault="00D948D2" w:rsidP="00D948D2">
      <w:pPr>
        <w:pStyle w:val="Encabezado"/>
        <w:tabs>
          <w:tab w:val="right" w:pos="8370"/>
        </w:tabs>
        <w:spacing w:after="0"/>
        <w:ind w:left="-902" w:right="108"/>
        <w:jc w:val="center"/>
        <w:rPr>
          <w:rFonts w:ascii="Helvetica Neue" w:hAnsi="Helvetica Neue"/>
          <w:b/>
          <w:bCs/>
          <w:sz w:val="20"/>
          <w:szCs w:val="20"/>
        </w:rPr>
      </w:pPr>
      <w:r w:rsidRPr="0068304B">
        <w:rPr>
          <w:rFonts w:ascii="Helvetica Neue" w:hAnsi="Helvetica Neue"/>
          <w:b/>
          <w:bCs/>
          <w:sz w:val="20"/>
          <w:szCs w:val="20"/>
        </w:rPr>
        <w:tab/>
      </w:r>
    </w:p>
    <w:p w14:paraId="3406BBB7" w14:textId="5B2DD691" w:rsidR="004E12A1" w:rsidRPr="0068304B" w:rsidRDefault="00D948D2" w:rsidP="00D948D2">
      <w:pPr>
        <w:pStyle w:val="Encabezado"/>
        <w:tabs>
          <w:tab w:val="right" w:pos="8370"/>
        </w:tabs>
        <w:spacing w:after="0"/>
        <w:ind w:left="-902" w:right="108"/>
        <w:jc w:val="center"/>
        <w:rPr>
          <w:rFonts w:ascii="Helvetica Neue" w:hAnsi="Helvetica Neue"/>
          <w:b/>
          <w:bCs/>
          <w:sz w:val="20"/>
          <w:szCs w:val="20"/>
        </w:rPr>
      </w:pPr>
      <w:r w:rsidRPr="0068304B">
        <w:rPr>
          <w:rFonts w:ascii="Helvetica Neue" w:hAnsi="Helvetica Neue"/>
          <w:b/>
          <w:bCs/>
          <w:sz w:val="20"/>
          <w:szCs w:val="20"/>
        </w:rPr>
        <w:tab/>
      </w:r>
      <w:r w:rsidR="004E12A1" w:rsidRPr="0068304B">
        <w:rPr>
          <w:rFonts w:ascii="Helvetica Neue" w:hAnsi="Helvetica Neue"/>
          <w:b/>
          <w:bCs/>
          <w:sz w:val="20"/>
          <w:szCs w:val="20"/>
        </w:rPr>
        <w:t>PLANIFICADOR DE UNIDADES DEL POP</w:t>
      </w:r>
    </w:p>
    <w:p w14:paraId="69F4C184" w14:textId="77777777" w:rsidR="004E12A1" w:rsidRPr="0068304B" w:rsidRDefault="004E12A1" w:rsidP="004E12A1">
      <w:pPr>
        <w:pStyle w:val="Encabezado"/>
        <w:tabs>
          <w:tab w:val="right" w:pos="8370"/>
        </w:tabs>
        <w:spacing w:after="0"/>
        <w:ind w:left="-902" w:right="108"/>
        <w:jc w:val="center"/>
        <w:rPr>
          <w:rFonts w:ascii="Helvetica Neue" w:hAnsi="Helvetica Neue"/>
          <w:b/>
          <w:sz w:val="20"/>
          <w:szCs w:val="20"/>
        </w:rPr>
      </w:pPr>
    </w:p>
    <w:tbl>
      <w:tblPr>
        <w:tblpPr w:leftFromText="141" w:rightFromText="141" w:vertAnchor="page" w:horzAnchor="margin" w:tblpY="2776"/>
        <w:tblW w:w="1530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2397"/>
        <w:gridCol w:w="1114"/>
        <w:gridCol w:w="1127"/>
        <w:gridCol w:w="1400"/>
        <w:gridCol w:w="3232"/>
        <w:gridCol w:w="1683"/>
        <w:gridCol w:w="2529"/>
        <w:gridCol w:w="1822"/>
      </w:tblGrid>
      <w:tr w:rsidR="00DB36E2" w:rsidRPr="0068304B" w14:paraId="517AEE8E" w14:textId="77777777" w:rsidTr="4AFB7210">
        <w:trPr>
          <w:trHeight w:val="221"/>
        </w:trPr>
        <w:tc>
          <w:tcPr>
            <w:tcW w:w="2405" w:type="dxa"/>
            <w:shd w:val="clear" w:color="auto" w:fill="D9D9D9" w:themeFill="background1" w:themeFillShade="D9"/>
          </w:tcPr>
          <w:p w14:paraId="342322F0" w14:textId="77777777" w:rsidR="00DB36E2" w:rsidRPr="0068304B" w:rsidRDefault="00DB36E2" w:rsidP="00180593">
            <w:pPr>
              <w:spacing w:after="0" w:line="259" w:lineRule="auto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Asignatura:</w:t>
            </w:r>
          </w:p>
        </w:tc>
        <w:tc>
          <w:tcPr>
            <w:tcW w:w="3600" w:type="dxa"/>
            <w:gridSpan w:val="3"/>
          </w:tcPr>
          <w:p w14:paraId="4300324B" w14:textId="221C945B" w:rsidR="00DB36E2" w:rsidRPr="0068304B" w:rsidRDefault="1D39F46D" w:rsidP="4AFB7210">
            <w:pPr>
              <w:spacing w:after="0" w:line="259" w:lineRule="auto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{{subject}}</w:t>
            </w:r>
          </w:p>
        </w:tc>
        <w:tc>
          <w:tcPr>
            <w:tcW w:w="3244" w:type="dxa"/>
            <w:shd w:val="clear" w:color="auto" w:fill="D9D9D9" w:themeFill="background1" w:themeFillShade="D9"/>
          </w:tcPr>
          <w:p w14:paraId="799650AB" w14:textId="77777777" w:rsidR="00DB36E2" w:rsidRPr="0068304B" w:rsidRDefault="00DB36E2" w:rsidP="00180593">
            <w:pPr>
              <w:spacing w:after="0"/>
              <w:jc w:val="left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Nombre del docente:</w:t>
            </w:r>
          </w:p>
        </w:tc>
        <w:tc>
          <w:tcPr>
            <w:tcW w:w="6055" w:type="dxa"/>
            <w:gridSpan w:val="3"/>
          </w:tcPr>
          <w:p w14:paraId="16A19FC4" w14:textId="552BE1BE" w:rsidR="00DB36E2" w:rsidRPr="0068304B" w:rsidRDefault="007C6B60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 xml:space="preserve">{{teacher}}</w:t>
            </w:r>
          </w:p>
        </w:tc>
      </w:tr>
      <w:tr w:rsidR="00DB36E2" w:rsidRPr="0068304B" w14:paraId="1113E8A1" w14:textId="77777777" w:rsidTr="4AFB7210">
        <w:trPr>
          <w:trHeight w:val="235"/>
        </w:trPr>
        <w:tc>
          <w:tcPr>
            <w:tcW w:w="2405" w:type="dxa"/>
            <w:shd w:val="clear" w:color="auto" w:fill="D9D9D9" w:themeFill="background1" w:themeFillShade="D9"/>
          </w:tcPr>
          <w:p w14:paraId="741E9AF2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Grado:</w:t>
            </w:r>
          </w:p>
        </w:tc>
        <w:tc>
          <w:tcPr>
            <w:tcW w:w="1117" w:type="dxa"/>
          </w:tcPr>
          <w:p w14:paraId="552B1C31" w14:textId="247C1DD4" w:rsidR="00DB36E2" w:rsidRPr="0068304B" w:rsidRDefault="3BFC1DB3" w:rsidP="00180593">
            <w:pPr>
              <w:spacing w:after="0"/>
            </w:pP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 xml:space="preserve">{{grade}}</w:t>
            </w:r>
          </w:p>
        </w:tc>
        <w:tc>
          <w:tcPr>
            <w:tcW w:w="1075" w:type="dxa"/>
            <w:shd w:val="clear" w:color="auto" w:fill="D9D9D9" w:themeFill="background1" w:themeFillShade="D9"/>
          </w:tcPr>
          <w:p w14:paraId="71E55B64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Grupo(s):</w:t>
            </w:r>
          </w:p>
        </w:tc>
        <w:tc>
          <w:tcPr>
            <w:tcW w:w="1408" w:type="dxa"/>
          </w:tcPr>
          <w:p w14:paraId="06EFF222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 xml:space="preserve">{{groups}}</w:t>
            </w:r>
          </w:p>
        </w:tc>
        <w:tc>
          <w:tcPr>
            <w:tcW w:w="3244" w:type="dxa"/>
            <w:shd w:val="clear" w:color="auto" w:fill="D9D9D9" w:themeFill="background1" w:themeFillShade="D9"/>
          </w:tcPr>
          <w:p w14:paraId="3E28BDEC" w14:textId="77777777" w:rsidR="00DB36E2" w:rsidRPr="0068304B" w:rsidRDefault="00DB36E2" w:rsidP="00180593">
            <w:pPr>
              <w:spacing w:after="0"/>
              <w:ind w:right="84"/>
              <w:jc w:val="left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Fecha de inicio:</w:t>
            </w:r>
          </w:p>
        </w:tc>
        <w:tc>
          <w:tcPr>
            <w:tcW w:w="1688" w:type="dxa"/>
          </w:tcPr>
          <w:p w14:paraId="3C0AC9B9" w14:textId="78DB18CB" w:rsidR="00DB36E2" w:rsidRPr="007C6B60" w:rsidRDefault="007C6B60" w:rsidP="4AFB721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{{startDate}}</w:t>
            </w:r>
          </w:p>
        </w:tc>
        <w:tc>
          <w:tcPr>
            <w:tcW w:w="2539" w:type="dxa"/>
            <w:shd w:val="clear" w:color="auto" w:fill="D0CECE" w:themeFill="background2" w:themeFillShade="E6"/>
          </w:tcPr>
          <w:p w14:paraId="04E98086" w14:textId="77777777" w:rsidR="00DB36E2" w:rsidRPr="007C6B60" w:rsidRDefault="00DB36E2" w:rsidP="0018059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6B60">
              <w:rPr>
                <w:rFonts w:ascii="Arial" w:hAnsi="Arial" w:cs="Arial"/>
                <w:b/>
                <w:bCs/>
                <w:sz w:val="20"/>
                <w:szCs w:val="20"/>
              </w:rPr>
              <w:t>Fecha de termino:</w:t>
            </w:r>
          </w:p>
        </w:tc>
        <w:tc>
          <w:tcPr>
            <w:tcW w:w="1828" w:type="dxa"/>
          </w:tcPr>
          <w:p w14:paraId="0CF43EA5" w14:textId="5C9318A5" w:rsidR="00DB36E2" w:rsidRPr="007C6B60" w:rsidRDefault="007C6B60" w:rsidP="4AFB721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 Neue" w:hAnsi="Arial" w:cs="Arial"/>
                <w:sz w:val="20"/>
                <w:szCs w:val="20"/>
              </w:rPr>
              <w:t xml:space="preserve">{{endDate}}</w:t>
            </w:r>
          </w:p>
        </w:tc>
      </w:tr>
      <w:tr w:rsidR="00DB36E2" w:rsidRPr="0068304B" w14:paraId="085FE543" w14:textId="77777777" w:rsidTr="4AFB7210">
        <w:trPr>
          <w:trHeight w:val="343"/>
        </w:trPr>
        <w:tc>
          <w:tcPr>
            <w:tcW w:w="2405" w:type="dxa"/>
            <w:shd w:val="clear" w:color="auto" w:fill="D9D9D9" w:themeFill="background1" w:themeFillShade="D9"/>
          </w:tcPr>
          <w:p w14:paraId="43D0342A" w14:textId="77777777" w:rsidR="00DB36E2" w:rsidRPr="0068304B" w:rsidRDefault="00DB36E2" w:rsidP="00180593">
            <w:pPr>
              <w:spacing w:after="0"/>
              <w:ind w:right="-246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Periodo:</w:t>
            </w:r>
          </w:p>
        </w:tc>
        <w:tc>
          <w:tcPr>
            <w:tcW w:w="3600" w:type="dxa"/>
            <w:gridSpan w:val="3"/>
          </w:tcPr>
          <w:p w14:paraId="256E1AA2" w14:textId="66FFE027" w:rsidR="00DB36E2" w:rsidRPr="007C6B60" w:rsidRDefault="007C6B60" w:rsidP="0018059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{{period}}</w:t>
            </w:r>
          </w:p>
        </w:tc>
        <w:tc>
          <w:tcPr>
            <w:tcW w:w="324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C00777F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1688" w:type="dxa"/>
          </w:tcPr>
          <w:p w14:paraId="08F4F0EC" w14:textId="55A83069" w:rsidR="00DB36E2" w:rsidRPr="0068304B" w:rsidRDefault="007C6B60" w:rsidP="00180593">
            <w:pPr>
              <w:spacing w:after="0"/>
            </w:pP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 xml:space="preserve">{{elabDate}}</w:t>
            </w:r>
          </w:p>
        </w:tc>
        <w:tc>
          <w:tcPr>
            <w:tcW w:w="2539" w:type="dxa"/>
            <w:tcBorders>
              <w:left w:val="single" w:sz="4" w:space="0" w:color="auto"/>
            </w:tcBorders>
            <w:shd w:val="clear" w:color="auto" w:fill="D0CECE" w:themeFill="background2" w:themeFillShade="E6"/>
          </w:tcPr>
          <w:p w14:paraId="37CB4089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Sesiones de 50 minutos:</w:t>
            </w:r>
          </w:p>
        </w:tc>
        <w:tc>
          <w:tcPr>
            <w:tcW w:w="1828" w:type="dxa"/>
            <w:tcBorders>
              <w:left w:val="single" w:sz="4" w:space="0" w:color="auto"/>
            </w:tcBorders>
          </w:tcPr>
          <w:p w14:paraId="0B77A775" w14:textId="7FBE7DAC" w:rsidR="00DB36E2" w:rsidRPr="0068304B" w:rsidRDefault="007C6B60" w:rsidP="00180593">
            <w:pPr>
              <w:spacing w:after="0"/>
            </w:pPr>
            <w:r>
              <w:rPr/>
              <w:t xml:space="preserve">{{sessionsCount}}</w:t>
            </w:r>
          </w:p>
        </w:tc>
      </w:tr>
      <w:tr w:rsidR="00DB36E2" w:rsidRPr="0068304B" w14:paraId="4586A1D7" w14:textId="77777777" w:rsidTr="4AFB7210">
        <w:trPr>
          <w:trHeight w:val="343"/>
        </w:trPr>
        <w:tc>
          <w:tcPr>
            <w:tcW w:w="2405" w:type="dxa"/>
            <w:shd w:val="clear" w:color="auto" w:fill="D9D9D9" w:themeFill="background1" w:themeFillShade="D9"/>
          </w:tcPr>
          <w:p w14:paraId="61EADFD4" w14:textId="77777777" w:rsidR="00DB36E2" w:rsidRPr="0068304B" w:rsidRDefault="00DB36E2" w:rsidP="00180593">
            <w:pPr>
              <w:spacing w:after="0"/>
              <w:ind w:right="-246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Título de la Unidad:</w:t>
            </w:r>
          </w:p>
        </w:tc>
        <w:tc>
          <w:tcPr>
            <w:tcW w:w="12899" w:type="dxa"/>
            <w:gridSpan w:val="7"/>
          </w:tcPr>
          <w:p w14:paraId="0A99B377" w14:textId="2F8E834C" w:rsidR="00DB36E2" w:rsidRPr="007C6B60" w:rsidRDefault="007C6B60" w:rsidP="4AFB721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{{unitTitle}}</w:t>
            </w:r>
          </w:p>
        </w:tc>
      </w:tr>
      <w:tr w:rsidR="00DB36E2" w:rsidRPr="0068304B" w14:paraId="5E664334" w14:textId="77777777" w:rsidTr="4AFB7210">
        <w:trPr>
          <w:trHeight w:val="343"/>
        </w:trPr>
        <w:tc>
          <w:tcPr>
            <w:tcW w:w="2405" w:type="dxa"/>
            <w:shd w:val="clear" w:color="auto" w:fill="D9D9D9" w:themeFill="background1" w:themeFillShade="D9"/>
          </w:tcPr>
          <w:p w14:paraId="58FB8521" w14:textId="77777777" w:rsidR="00DB36E2" w:rsidRPr="0068304B" w:rsidRDefault="00DB36E2" w:rsidP="00180593">
            <w:pPr>
              <w:spacing w:after="0"/>
              <w:ind w:right="-246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Propósito de la Unidad:</w:t>
            </w:r>
          </w:p>
        </w:tc>
        <w:tc>
          <w:tcPr>
            <w:tcW w:w="12899" w:type="dxa"/>
            <w:gridSpan w:val="7"/>
          </w:tcPr>
          <w:p w14:paraId="442F1C87" w14:textId="7FC64AA9" w:rsidR="00DB36E2" w:rsidRPr="0068304B" w:rsidRDefault="558710AB" w:rsidP="4AFB7210">
            <w:pPr>
              <w:spacing w:after="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{{purpose}}</w:t>
            </w:r>
          </w:p>
        </w:tc>
      </w:tr>
      <w:tr w:rsidR="00DB36E2" w:rsidRPr="0068304B" w14:paraId="0960C64E" w14:textId="77777777" w:rsidTr="4AFB7210">
        <w:trPr>
          <w:trHeight w:val="343"/>
        </w:trPr>
        <w:tc>
          <w:tcPr>
            <w:tcW w:w="2405" w:type="dxa"/>
            <w:shd w:val="clear" w:color="auto" w:fill="D9D9D9" w:themeFill="background1" w:themeFillShade="D9"/>
          </w:tcPr>
          <w:p w14:paraId="142D0BC4" w14:textId="77777777" w:rsidR="00DB36E2" w:rsidRPr="0068304B" w:rsidRDefault="00DB36E2" w:rsidP="00180593">
            <w:pPr>
              <w:spacing w:after="0"/>
              <w:ind w:right="-246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Idea Central:</w:t>
            </w:r>
          </w:p>
        </w:tc>
        <w:tc>
          <w:tcPr>
            <w:tcW w:w="12899" w:type="dxa"/>
            <w:gridSpan w:val="7"/>
          </w:tcPr>
          <w:p w14:paraId="1F292AEF" w14:textId="5033FBC6" w:rsidR="00DB36E2" w:rsidRPr="00585E29" w:rsidRDefault="7724ED35" w:rsidP="4AFB7210">
            <w:pPr>
              <w:spacing w:after="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{{centralIdea}}</w:t>
            </w:r>
          </w:p>
        </w:tc>
      </w:tr>
    </w:tbl>
    <w:p w14:paraId="4E7AA92C" w14:textId="7D6AEF81" w:rsidR="00933A3B" w:rsidRPr="0068304B" w:rsidRDefault="00933A3B" w:rsidP="004E12A1">
      <w:pPr>
        <w:pStyle w:val="Encabezado"/>
        <w:tabs>
          <w:tab w:val="right" w:pos="8370"/>
        </w:tabs>
        <w:spacing w:after="0"/>
        <w:ind w:left="-902" w:right="108"/>
        <w:rPr>
          <w:rFonts w:ascii="Helvetica Neue" w:eastAsia="Times New Roman" w:hAnsi="Helvetica Neue"/>
          <w:b/>
          <w:bCs/>
          <w:iCs/>
          <w:sz w:val="20"/>
          <w:szCs w:val="20"/>
        </w:rPr>
      </w:pPr>
    </w:p>
    <w:p w14:paraId="40161F96" w14:textId="77777777" w:rsidR="00A16424" w:rsidRPr="0068304B" w:rsidRDefault="00A16424" w:rsidP="00AB6B26">
      <w:pPr>
        <w:spacing w:after="0"/>
        <w:rPr>
          <w:rFonts w:ascii="Helvetica Neue" w:eastAsia="Times New Roman" w:hAnsi="Helvetica Neue"/>
          <w:b/>
          <w:bCs/>
          <w:iCs/>
          <w:sz w:val="20"/>
          <w:szCs w:val="20"/>
        </w:rPr>
      </w:pPr>
    </w:p>
    <w:p w14:paraId="42E369B9" w14:textId="50227089" w:rsidR="00306CE0" w:rsidRPr="0068304B" w:rsidRDefault="00306CE0" w:rsidP="00306CE0">
      <w:pPr>
        <w:spacing w:after="0"/>
        <w:rPr>
          <w:rFonts w:ascii="Helvetica Neue" w:eastAsia="Times New Roman" w:hAnsi="Helvetica Neue"/>
          <w:b/>
          <w:bCs/>
          <w:i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33"/>
        <w:gridCol w:w="7371"/>
      </w:tblGrid>
      <w:tr w:rsidR="00933BFF" w:rsidRPr="0068304B" w14:paraId="0260ED9C" w14:textId="77777777" w:rsidTr="4AFB7210">
        <w:trPr>
          <w:trHeight w:val="279"/>
        </w:trPr>
        <w:tc>
          <w:tcPr>
            <w:tcW w:w="7933" w:type="dxa"/>
            <w:shd w:val="clear" w:color="auto" w:fill="D9D9D9" w:themeFill="background1" w:themeFillShade="D9"/>
          </w:tcPr>
          <w:p w14:paraId="295BA3F8" w14:textId="7CA978D7" w:rsidR="00933BFF" w:rsidRPr="0068304B" w:rsidRDefault="00933BFF" w:rsidP="007A4F15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bookmarkStart w:id="0" w:name="_Hlk111133322"/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Competencias Genéricas</w: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20F60F9A" w14:textId="49BCF101" w:rsidR="00933BFF" w:rsidRPr="0068304B" w:rsidRDefault="00933BFF" w:rsidP="007A4F15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Competencias Disciplinares Básicas</w:t>
            </w:r>
            <w:r w:rsidR="00301B99"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/Competencias Disciplinares Extendidas</w:t>
            </w:r>
          </w:p>
        </w:tc>
      </w:tr>
      <w:tr w:rsidR="00933BFF" w:rsidRPr="0068304B" w14:paraId="27093F90" w14:textId="77777777" w:rsidTr="4AFB7210">
        <w:trPr>
          <w:trHeight w:val="2115"/>
        </w:trPr>
        <w:tc>
          <w:tcPr>
            <w:tcW w:w="7933" w:type="dxa"/>
            <w:shd w:val="clear" w:color="auto" w:fill="auto"/>
          </w:tcPr>
          <w:p w14:paraId="4CD7E936" w14:textId="459C3E79" w:rsidR="0068304B" w:rsidRPr="00E5207A" w:rsidRDefault="01978C16" w:rsidP="4AFB7210">
            <w:pPr>
              <w:spacing w:before="24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{{compGen}}</w:t>
            </w:r>
          </w:p>
        </w:tc>
        <w:tc>
          <w:tcPr>
            <w:tcW w:w="7371" w:type="dxa"/>
            <w:shd w:val="clear" w:color="auto" w:fill="auto"/>
          </w:tcPr>
          <w:p w14:paraId="790F144A" w14:textId="5F23571B" w:rsidR="0068304B" w:rsidRPr="0068304B" w:rsidRDefault="01978C16" w:rsidP="4AFB7210">
            <w:pPr>
              <w:spacing w:before="24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{{compDisc}}</w:t>
            </w:r>
          </w:p>
        </w:tc>
      </w:tr>
      <w:bookmarkEnd w:id="0"/>
    </w:tbl>
    <w:p w14:paraId="549AC056" w14:textId="4FD175E3" w:rsidR="00DC01B1" w:rsidRPr="0068304B" w:rsidRDefault="00DC01B1" w:rsidP="4AFB7210">
      <w:pPr>
        <w:spacing w:before="120" w:after="120"/>
        <w:rPr>
          <w:rFonts w:ascii="Helvetica Neue" w:eastAsia="Times New Roman" w:hAnsi="Helvetica Neue"/>
          <w:b/>
          <w:bCs/>
          <w:sz w:val="20"/>
          <w:szCs w:val="20"/>
        </w:rPr>
      </w:pPr>
    </w:p>
    <w:p w14:paraId="0934203B" w14:textId="26E6542C" w:rsidR="4AFB7210" w:rsidRDefault="4AFB7210" w:rsidP="4AFB7210">
      <w:pPr>
        <w:spacing w:before="120" w:after="120"/>
        <w:rPr>
          <w:rFonts w:ascii="Helvetica Neue" w:eastAsia="Times New Roman" w:hAnsi="Helvetica Neue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4"/>
        <w:gridCol w:w="11340"/>
      </w:tblGrid>
      <w:tr w:rsidR="00D200A8" w:rsidRPr="0068304B" w14:paraId="4A01700C" w14:textId="77777777" w:rsidTr="4AFB7210">
        <w:trPr>
          <w:trHeight w:val="279"/>
        </w:trPr>
        <w:tc>
          <w:tcPr>
            <w:tcW w:w="3964" w:type="dxa"/>
            <w:shd w:val="clear" w:color="auto" w:fill="D9D9D9" w:themeFill="background1" w:themeFillShade="D9"/>
          </w:tcPr>
          <w:p w14:paraId="5982722C" w14:textId="0F0DA47E" w:rsidR="00D200A8" w:rsidRPr="0068304B" w:rsidRDefault="00D200A8" w:rsidP="00FA0CA2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Atributos del perfil de la comunidad IB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7A527FE5" w14:textId="445F490E" w:rsidR="00D200A8" w:rsidRPr="0068304B" w:rsidRDefault="00D200A8" w:rsidP="00D200A8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¿Cómo se desarrollarán?</w:t>
            </w:r>
          </w:p>
        </w:tc>
      </w:tr>
      <w:tr w:rsidR="00D200A8" w:rsidRPr="0068304B" w14:paraId="5B547CF4" w14:textId="77777777" w:rsidTr="4AFB7210">
        <w:trPr>
          <w:trHeight w:val="279"/>
        </w:trPr>
        <w:tc>
          <w:tcPr>
            <w:tcW w:w="3964" w:type="dxa"/>
            <w:shd w:val="clear" w:color="auto" w:fill="auto"/>
          </w:tcPr>
          <w:p w14:paraId="34345FF1" w14:textId="16B453B9" w:rsidR="00D200A8" w:rsidRPr="0068304B" w:rsidRDefault="00220E95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Indaga</w:t>
            </w:r>
            <w:r w:rsidR="00784A76">
              <w:rPr>
                <w:rFonts w:ascii="Helvetica Neue" w:hAnsi="Helvetica Neue"/>
                <w:b/>
                <w:sz w:val="20"/>
                <w:szCs w:val="20"/>
              </w:rPr>
              <w:t>ción</w:t>
            </w:r>
          </w:p>
        </w:tc>
        <w:tc>
          <w:tcPr>
            <w:tcW w:w="11340" w:type="dxa"/>
            <w:shd w:val="clear" w:color="auto" w:fill="auto"/>
          </w:tcPr>
          <w:p w14:paraId="455EA7B4" w14:textId="30733222" w:rsidR="00D200A8" w:rsidRPr="001C45B6" w:rsidRDefault="155CB0BB" w:rsidP="4AFB7210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{{attr_indagacion}}</w:t>
            </w:r>
          </w:p>
        </w:tc>
      </w:tr>
      <w:tr w:rsidR="00D200A8" w:rsidRPr="0068304B" w14:paraId="2B4ACCAB" w14:textId="77777777" w:rsidTr="4AFB7210">
        <w:trPr>
          <w:trHeight w:val="279"/>
        </w:trPr>
        <w:tc>
          <w:tcPr>
            <w:tcW w:w="3964" w:type="dxa"/>
            <w:shd w:val="clear" w:color="auto" w:fill="auto"/>
          </w:tcPr>
          <w:p w14:paraId="534A914E" w14:textId="131C316E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Comunicación</w:t>
            </w:r>
          </w:p>
        </w:tc>
        <w:tc>
          <w:tcPr>
            <w:tcW w:w="11340" w:type="dxa"/>
            <w:shd w:val="clear" w:color="auto" w:fill="auto"/>
          </w:tcPr>
          <w:p w14:paraId="3801774E" w14:textId="691FBD70" w:rsidR="00D200A8" w:rsidRPr="001C45B6" w:rsidRDefault="1BDDFE68" w:rsidP="4AFB7210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{{attr_comunicacion}}</w:t>
            </w:r>
          </w:p>
        </w:tc>
      </w:tr>
      <w:tr w:rsidR="00D200A8" w:rsidRPr="0068304B" w14:paraId="18AB6436" w14:textId="77777777" w:rsidTr="4AFB7210">
        <w:trPr>
          <w:trHeight w:val="279"/>
        </w:trPr>
        <w:tc>
          <w:tcPr>
            <w:tcW w:w="3964" w:type="dxa"/>
            <w:shd w:val="clear" w:color="auto" w:fill="auto"/>
          </w:tcPr>
          <w:p w14:paraId="6F9A9416" w14:textId="392A7647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lastRenderedPageBreak/>
              <w:t>Conocimiento</w:t>
            </w:r>
          </w:p>
        </w:tc>
        <w:tc>
          <w:tcPr>
            <w:tcW w:w="11340" w:type="dxa"/>
            <w:shd w:val="clear" w:color="auto" w:fill="auto"/>
          </w:tcPr>
          <w:p w14:paraId="029491D6" w14:textId="19A2202B" w:rsidR="00D200A8" w:rsidRPr="001C45B6" w:rsidRDefault="01D26E38" w:rsidP="4AFB7210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{{attr_conocimiento}}</w:t>
            </w:r>
          </w:p>
        </w:tc>
      </w:tr>
      <w:tr w:rsidR="00D200A8" w:rsidRPr="0068304B" w14:paraId="4934D7D7" w14:textId="77777777" w:rsidTr="4AFB7210">
        <w:trPr>
          <w:trHeight w:val="384"/>
        </w:trPr>
        <w:tc>
          <w:tcPr>
            <w:tcW w:w="3964" w:type="dxa"/>
          </w:tcPr>
          <w:p w14:paraId="02301835" w14:textId="3F5B0FFB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Razonamiento</w:t>
            </w:r>
          </w:p>
        </w:tc>
        <w:tc>
          <w:tcPr>
            <w:tcW w:w="11340" w:type="dxa"/>
          </w:tcPr>
          <w:p w14:paraId="219E1914" w14:textId="77777777" w:rsidR="00D200A8" w:rsidRPr="001C45B6" w:rsidRDefault="00D200A8" w:rsidP="00FA0CA2">
            <w:pPr>
              <w:spacing w:before="120" w:after="120"/>
              <w:rPr>
                <w:rFonts w:ascii="Helvetica Neue" w:hAnsi="Helvetica Neue"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{{attr_razonamiento}}</w:t>
            </w:r>
          </w:p>
        </w:tc>
      </w:tr>
      <w:tr w:rsidR="00D200A8" w:rsidRPr="0068304B" w14:paraId="110FED50" w14:textId="77777777" w:rsidTr="4AFB7210">
        <w:trPr>
          <w:trHeight w:val="384"/>
        </w:trPr>
        <w:tc>
          <w:tcPr>
            <w:tcW w:w="3964" w:type="dxa"/>
          </w:tcPr>
          <w:p w14:paraId="0B493DEB" w14:textId="4E722BE1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Integridad</w:t>
            </w:r>
          </w:p>
        </w:tc>
        <w:tc>
          <w:tcPr>
            <w:tcW w:w="11340" w:type="dxa"/>
          </w:tcPr>
          <w:p w14:paraId="0C50C12F" w14:textId="15B264AE" w:rsidR="00D200A8" w:rsidRPr="001C45B6" w:rsidRDefault="53C41218" w:rsidP="4AFB7210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{{attr_integridad}}</w:t>
            </w:r>
          </w:p>
        </w:tc>
      </w:tr>
      <w:tr w:rsidR="00D200A8" w:rsidRPr="0068304B" w14:paraId="02A3AA44" w14:textId="77777777" w:rsidTr="4AFB7210">
        <w:trPr>
          <w:trHeight w:val="479"/>
        </w:trPr>
        <w:tc>
          <w:tcPr>
            <w:tcW w:w="3964" w:type="dxa"/>
            <w:shd w:val="clear" w:color="auto" w:fill="auto"/>
          </w:tcPr>
          <w:p w14:paraId="2B0FC33F" w14:textId="12F019D6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Mentalidad abierta</w:t>
            </w:r>
          </w:p>
        </w:tc>
        <w:tc>
          <w:tcPr>
            <w:tcW w:w="11340" w:type="dxa"/>
            <w:shd w:val="clear" w:color="auto" w:fill="auto"/>
          </w:tcPr>
          <w:p w14:paraId="2DDFED69" w14:textId="4372A272" w:rsidR="00D200A8" w:rsidRPr="001C45B6" w:rsidRDefault="72AF0C2F" w:rsidP="4AFB7210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{{attr_mentalidad}}</w:t>
            </w:r>
          </w:p>
        </w:tc>
      </w:tr>
      <w:tr w:rsidR="00D200A8" w:rsidRPr="0068304B" w14:paraId="02BB067D" w14:textId="77777777" w:rsidTr="4AFB7210">
        <w:trPr>
          <w:trHeight w:val="477"/>
        </w:trPr>
        <w:tc>
          <w:tcPr>
            <w:tcW w:w="3964" w:type="dxa"/>
            <w:shd w:val="clear" w:color="auto" w:fill="auto"/>
          </w:tcPr>
          <w:p w14:paraId="5BC7B35D" w14:textId="0D5F85C6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Solidaridad</w:t>
            </w:r>
          </w:p>
        </w:tc>
        <w:tc>
          <w:tcPr>
            <w:tcW w:w="11340" w:type="dxa"/>
            <w:shd w:val="clear" w:color="auto" w:fill="auto"/>
          </w:tcPr>
          <w:p w14:paraId="7E00E0BF" w14:textId="11D8F19B" w:rsidR="00D200A8" w:rsidRPr="001C45B6" w:rsidRDefault="00B02A63" w:rsidP="00FA0CA2">
            <w:pPr>
              <w:spacing w:before="120" w:after="120"/>
              <w:rPr>
                <w:rFonts w:ascii="Helvetica Neue" w:hAnsi="Helvetica Neue"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{{attr_solidaridad}}</w:t>
            </w:r>
          </w:p>
        </w:tc>
      </w:tr>
      <w:tr w:rsidR="00D200A8" w:rsidRPr="0068304B" w14:paraId="72084CC8" w14:textId="77777777" w:rsidTr="4AFB7210">
        <w:trPr>
          <w:trHeight w:val="477"/>
        </w:trPr>
        <w:tc>
          <w:tcPr>
            <w:tcW w:w="3964" w:type="dxa"/>
            <w:shd w:val="clear" w:color="auto" w:fill="auto"/>
          </w:tcPr>
          <w:p w14:paraId="4A2B48EE" w14:textId="78823D13" w:rsidR="00D200A8" w:rsidRPr="0068304B" w:rsidRDefault="003B7EF3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Audac</w:t>
            </w:r>
            <w:r w:rsidR="00784A76">
              <w:rPr>
                <w:rFonts w:ascii="Helvetica Neue" w:hAnsi="Helvetica Neue"/>
                <w:b/>
                <w:sz w:val="20"/>
                <w:szCs w:val="20"/>
              </w:rPr>
              <w:t>ia</w:t>
            </w:r>
          </w:p>
        </w:tc>
        <w:tc>
          <w:tcPr>
            <w:tcW w:w="11340" w:type="dxa"/>
            <w:shd w:val="clear" w:color="auto" w:fill="auto"/>
          </w:tcPr>
          <w:p w14:paraId="15297208" w14:textId="77777777" w:rsidR="00D200A8" w:rsidRPr="001C45B6" w:rsidRDefault="00D200A8" w:rsidP="00FA0CA2">
            <w:pPr>
              <w:spacing w:before="120" w:after="120"/>
              <w:rPr>
                <w:rFonts w:ascii="Helvetica Neue" w:hAnsi="Helvetica Neue"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{{attr_audacia}}</w:t>
            </w:r>
          </w:p>
        </w:tc>
      </w:tr>
      <w:tr w:rsidR="00D200A8" w:rsidRPr="0068304B" w14:paraId="26491CF4" w14:textId="77777777" w:rsidTr="4AFB7210">
        <w:trPr>
          <w:trHeight w:val="477"/>
        </w:trPr>
        <w:tc>
          <w:tcPr>
            <w:tcW w:w="3964" w:type="dxa"/>
            <w:shd w:val="clear" w:color="auto" w:fill="auto"/>
          </w:tcPr>
          <w:p w14:paraId="1D19CEC7" w14:textId="291778A0" w:rsidR="00D200A8" w:rsidRPr="0068304B" w:rsidRDefault="003B7EF3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Equilib</w:t>
            </w:r>
            <w:r w:rsidR="00784A76">
              <w:rPr>
                <w:rFonts w:ascii="Helvetica Neue" w:hAnsi="Helvetica Neue"/>
                <w:b/>
                <w:sz w:val="20"/>
                <w:szCs w:val="20"/>
              </w:rPr>
              <w:t>rio</w:t>
            </w:r>
          </w:p>
        </w:tc>
        <w:tc>
          <w:tcPr>
            <w:tcW w:w="11340" w:type="dxa"/>
            <w:shd w:val="clear" w:color="auto" w:fill="auto"/>
          </w:tcPr>
          <w:p w14:paraId="643A2923" w14:textId="77777777" w:rsidR="00D200A8" w:rsidRPr="001C45B6" w:rsidRDefault="00D200A8" w:rsidP="00FA0CA2">
            <w:pPr>
              <w:spacing w:before="120" w:after="120"/>
              <w:rPr>
                <w:rFonts w:ascii="Helvetica Neue" w:hAnsi="Helvetica Neue"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{{attr_equilibrio}}</w:t>
            </w:r>
          </w:p>
        </w:tc>
      </w:tr>
      <w:tr w:rsidR="00D200A8" w:rsidRPr="0068304B" w14:paraId="7DB64240" w14:textId="77777777" w:rsidTr="4AFB7210">
        <w:trPr>
          <w:trHeight w:val="477"/>
        </w:trPr>
        <w:tc>
          <w:tcPr>
            <w:tcW w:w="3964" w:type="dxa"/>
            <w:shd w:val="clear" w:color="auto" w:fill="auto"/>
          </w:tcPr>
          <w:p w14:paraId="56741F7C" w14:textId="1D565192" w:rsidR="00D200A8" w:rsidRPr="0068304B" w:rsidRDefault="003B7EF3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Reflexi</w:t>
            </w:r>
            <w:r w:rsidR="00784A76">
              <w:rPr>
                <w:rFonts w:ascii="Helvetica Neue" w:hAnsi="Helvetica Neue"/>
                <w:b/>
                <w:sz w:val="20"/>
                <w:szCs w:val="20"/>
              </w:rPr>
              <w:t>ón</w:t>
            </w:r>
          </w:p>
        </w:tc>
        <w:tc>
          <w:tcPr>
            <w:tcW w:w="11340" w:type="dxa"/>
            <w:shd w:val="clear" w:color="auto" w:fill="auto"/>
          </w:tcPr>
          <w:p w14:paraId="5F55E81B" w14:textId="1D774F58" w:rsidR="00D200A8" w:rsidRPr="001C45B6" w:rsidRDefault="37CC7E5E" w:rsidP="4AFB7210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{{attr_reflexion}}</w:t>
            </w:r>
          </w:p>
        </w:tc>
      </w:tr>
    </w:tbl>
    <w:p w14:paraId="5D4903DC" w14:textId="1C1F36C2" w:rsidR="00933A3B" w:rsidRPr="0068304B" w:rsidRDefault="00933A3B" w:rsidP="00DC3092">
      <w:pPr>
        <w:spacing w:before="120" w:after="120"/>
        <w:rPr>
          <w:rFonts w:ascii="Helvetica Neue" w:hAnsi="Helvetica Neue"/>
          <w:sz w:val="20"/>
          <w:szCs w:val="20"/>
        </w:rPr>
      </w:pPr>
    </w:p>
    <w:p w14:paraId="5A435B86" w14:textId="649E302B" w:rsidR="4AFB7210" w:rsidRDefault="4AFB7210" w:rsidP="4AFB7210">
      <w:pPr>
        <w:spacing w:before="120" w:after="120"/>
        <w:rPr>
          <w:rFonts w:ascii="Helvetica Neue" w:hAnsi="Helvetica Neue"/>
          <w:sz w:val="20"/>
          <w:szCs w:val="20"/>
        </w:rPr>
      </w:pPr>
    </w:p>
    <w:p w14:paraId="2AAD0FE5" w14:textId="1FD46050" w:rsidR="4AFB7210" w:rsidRDefault="4AFB7210" w:rsidP="4AFB7210">
      <w:pPr>
        <w:spacing w:before="120" w:after="120"/>
        <w:rPr>
          <w:rFonts w:ascii="Helvetica Neue" w:hAnsi="Helvetica Neue"/>
          <w:sz w:val="20"/>
          <w:szCs w:val="20"/>
        </w:rPr>
      </w:pPr>
    </w:p>
    <w:p w14:paraId="449894FE" w14:textId="7340F713" w:rsidR="4AFB7210" w:rsidRDefault="4AFB7210" w:rsidP="4AFB7210">
      <w:pPr>
        <w:spacing w:before="120" w:after="120"/>
        <w:rPr>
          <w:rFonts w:ascii="Helvetica Neue" w:hAnsi="Helvetica Neue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539"/>
        <w:gridCol w:w="4961"/>
        <w:gridCol w:w="6804"/>
      </w:tblGrid>
      <w:tr w:rsidR="000850C1" w:rsidRPr="0068304B" w14:paraId="58CD228C" w14:textId="77777777" w:rsidTr="4AFB7210">
        <w:trPr>
          <w:trHeight w:val="279"/>
        </w:trPr>
        <w:tc>
          <w:tcPr>
            <w:tcW w:w="153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5EAE1E4C" w14:textId="4E9871C7" w:rsidR="000850C1" w:rsidRPr="0068304B" w:rsidRDefault="000850C1" w:rsidP="00FA0CA2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Enfoques del aprendizaje</w:t>
            </w:r>
          </w:p>
        </w:tc>
      </w:tr>
      <w:tr w:rsidR="00705C48" w:rsidRPr="0068304B" w14:paraId="49676C28" w14:textId="77777777" w:rsidTr="4AFB7210">
        <w:trPr>
          <w:trHeight w:val="279"/>
        </w:trPr>
        <w:tc>
          <w:tcPr>
            <w:tcW w:w="3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0B34600" w14:textId="30705F87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891527C" w14:textId="740CE0D0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Indicador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A16026A" w14:textId="2808C60A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¿Cómo se logrará?</w:t>
            </w:r>
          </w:p>
        </w:tc>
      </w:tr>
      <w:tr w:rsidR="000850C1" w:rsidRPr="0068304B" w14:paraId="7897522C" w14:textId="77777777" w:rsidTr="4AFB7210">
        <w:trPr>
          <w:trHeight w:val="279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AD1798" w14:textId="78926614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de pensamiento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E6EEC9F" w14:textId="78E43372" w:rsidR="000850C1" w:rsidRPr="0068304B" w:rsidRDefault="00D83F7A" w:rsidP="000850C1">
            <w:pPr>
              <w:spacing w:before="120" w:after="120"/>
              <w:jc w:val="center"/>
              <w:rPr>
                <w:rFonts w:ascii="Helvetica Neue" w:hAnsi="Helvetica Neue"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Cs/>
                <w:sz w:val="20"/>
                <w:szCs w:val="20"/>
              </w:rPr>
              <w:t>Transferencia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7877C4" w14:textId="052B983F" w:rsidR="000850C1" w:rsidRPr="00B02A63" w:rsidRDefault="000850C1" w:rsidP="4AFB7210">
            <w:pPr>
              <w:spacing w:before="120" w:after="120"/>
              <w:jc w:val="center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{{atl_transfer}}</w:t>
            </w:r>
          </w:p>
        </w:tc>
      </w:tr>
      <w:tr w:rsidR="000850C1" w:rsidRPr="0068304B" w14:paraId="3B1B09D3" w14:textId="77777777" w:rsidTr="4AFB7210">
        <w:trPr>
          <w:trHeight w:val="279"/>
        </w:trPr>
        <w:tc>
          <w:tcPr>
            <w:tcW w:w="3539" w:type="dxa"/>
            <w:vMerge/>
          </w:tcPr>
          <w:p w14:paraId="6038561F" w14:textId="77777777" w:rsidR="000850C1" w:rsidRPr="0068304B" w:rsidRDefault="000850C1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C4CD214" w14:textId="270E5A96" w:rsidR="000850C1" w:rsidRPr="0068304B" w:rsidRDefault="1B9FF004" w:rsidP="4AFB7210">
            <w:pPr>
              <w:spacing w:before="120" w:after="120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4AFB7210">
              <w:rPr>
                <w:rFonts w:ascii="Helvetica Neue" w:eastAsia="Helvetica Neue" w:hAnsi="Helvetica Neue" w:cs="Helvetica Neue"/>
                <w:color w:val="000000" w:themeColor="text1"/>
                <w:sz w:val="20"/>
                <w:szCs w:val="20"/>
              </w:rPr>
              <w:t>Pensamiento crítico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A243BE8" w14:textId="77777777" w:rsidR="000850C1" w:rsidRPr="00B02A63" w:rsidRDefault="000850C1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{{atl_critical}}</w:t>
            </w:r>
          </w:p>
        </w:tc>
      </w:tr>
      <w:tr w:rsidR="000850C1" w:rsidRPr="0068304B" w14:paraId="3B6C79C5" w14:textId="77777777" w:rsidTr="4AFB7210">
        <w:trPr>
          <w:trHeight w:val="384"/>
        </w:trPr>
        <w:tc>
          <w:tcPr>
            <w:tcW w:w="3539" w:type="dxa"/>
            <w:vMerge/>
          </w:tcPr>
          <w:p w14:paraId="1754B5A0" w14:textId="77777777" w:rsidR="000850C1" w:rsidRPr="0068304B" w:rsidRDefault="000850C1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C88A07" w14:textId="453E9D8B" w:rsidR="000850C1" w:rsidRPr="0068304B" w:rsidRDefault="1B9FF004" w:rsidP="4AFB7210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4AFB7210">
              <w:rPr>
                <w:rFonts w:ascii="Helvetica Neue" w:hAnsi="Helvetica Neue"/>
                <w:sz w:val="20"/>
                <w:szCs w:val="20"/>
              </w:rPr>
              <w:t>Pensamiento creativo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63EC48" w14:textId="3CE429D2" w:rsidR="000850C1" w:rsidRPr="00B02A63" w:rsidRDefault="00B02A63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{{atl_creative}}</w:t>
            </w:r>
          </w:p>
        </w:tc>
      </w:tr>
      <w:tr w:rsidR="00705C48" w:rsidRPr="0068304B" w14:paraId="0DEFADD2" w14:textId="77777777" w:rsidTr="4AFB7210">
        <w:trPr>
          <w:trHeight w:val="384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885ED2" w14:textId="795FC280" w:rsidR="00705C48" w:rsidRPr="0068304B" w:rsidRDefault="00705C48" w:rsidP="00705C48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de comunicación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9AA797A" w14:textId="36243E86" w:rsidR="00705C48" w:rsidRPr="0068304B" w:rsidRDefault="007E1FE5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Comunicarse de forma oral y escrita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031955" w14:textId="4ECB9E31" w:rsidR="00705C48" w:rsidRPr="0068304B" w:rsidRDefault="00B02A63" w:rsidP="4AFB7210">
            <w:pPr>
              <w:spacing w:before="120" w:after="120"/>
              <w:jc w:val="center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{{atl_commExpress}}</w:t>
            </w:r>
          </w:p>
        </w:tc>
      </w:tr>
      <w:tr w:rsidR="00705C48" w:rsidRPr="0068304B" w14:paraId="3BAE1640" w14:textId="77777777" w:rsidTr="4AFB7210">
        <w:trPr>
          <w:trHeight w:val="479"/>
        </w:trPr>
        <w:tc>
          <w:tcPr>
            <w:tcW w:w="3539" w:type="dxa"/>
            <w:vMerge/>
          </w:tcPr>
          <w:p w14:paraId="3EEBFFE5" w14:textId="03F2886A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EC4CD47" w14:textId="3F41A212" w:rsidR="00705C48" w:rsidRPr="0068304B" w:rsidRDefault="002C7F49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Comprender diversos mensajes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F041BDF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{{atl_commUnderstand}}</w:t>
            </w:r>
          </w:p>
        </w:tc>
      </w:tr>
      <w:tr w:rsidR="00705C48" w:rsidRPr="0068304B" w14:paraId="0FCA257C" w14:textId="77777777" w:rsidTr="4AFB7210">
        <w:trPr>
          <w:trHeight w:val="477"/>
        </w:trPr>
        <w:tc>
          <w:tcPr>
            <w:tcW w:w="3539" w:type="dxa"/>
            <w:vMerge/>
          </w:tcPr>
          <w:p w14:paraId="20985FBB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09D518B" w14:textId="12508405" w:rsidR="00705C48" w:rsidRPr="0068304B" w:rsidRDefault="002C7F49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Leer y comprender diversos textos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E4DF558" w14:textId="67F11C78" w:rsidR="00705C48" w:rsidRPr="0068304B" w:rsidRDefault="00705C48" w:rsidP="2E0CCA3D">
            <w:pPr>
              <w:spacing w:before="120" w:after="120"/>
              <w:rPr>
                <w:rFonts w:ascii="Helvetica Neue" w:hAnsi="Helvetica Neue"/>
                <w:color w:val="538135" w:themeColor="accent6" w:themeShade="BF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{{atl_commRead}}</w:t>
            </w:r>
          </w:p>
        </w:tc>
      </w:tr>
      <w:tr w:rsidR="00705C48" w:rsidRPr="0068304B" w14:paraId="6A3A2A50" w14:textId="77777777" w:rsidTr="4AFB7210">
        <w:trPr>
          <w:trHeight w:val="477"/>
        </w:trPr>
        <w:tc>
          <w:tcPr>
            <w:tcW w:w="3539" w:type="dxa"/>
            <w:vMerge/>
          </w:tcPr>
          <w:p w14:paraId="32F83A43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7DFDCB3" w14:textId="3D0FA8AB" w:rsidR="00705C48" w:rsidRPr="0068304B" w:rsidRDefault="002C7F49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Escribir diferentes tipos de texto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222C05A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{{atl_commWrite}}</w:t>
            </w:r>
          </w:p>
        </w:tc>
      </w:tr>
      <w:tr w:rsidR="00705C48" w:rsidRPr="0068304B" w14:paraId="1B586116" w14:textId="77777777" w:rsidTr="4AFB7210">
        <w:trPr>
          <w:trHeight w:val="477"/>
        </w:trPr>
        <w:tc>
          <w:tcPr>
            <w:tcW w:w="3539" w:type="dxa"/>
            <w:vMerge/>
          </w:tcPr>
          <w:p w14:paraId="7C4FECF5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1426D24" w14:textId="47D75EA2" w:rsidR="00705C48" w:rsidRPr="0068304B" w:rsidRDefault="002C7F49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Forma argumentos propios de forma oral y escrita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C61B48E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{{atl_commArgue}}</w:t>
            </w:r>
          </w:p>
        </w:tc>
      </w:tr>
      <w:tr w:rsidR="00705C48" w:rsidRPr="0068304B" w14:paraId="602D26A4" w14:textId="77777777" w:rsidTr="4AFB7210">
        <w:trPr>
          <w:trHeight w:val="477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011BA" w14:textId="260FD440" w:rsidR="00705C48" w:rsidRPr="0068304B" w:rsidRDefault="00705C48" w:rsidP="00705C48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Sociales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3A4C54A" w14:textId="770483E8" w:rsidR="00705C48" w:rsidRPr="0068304B" w:rsidRDefault="0018014C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Identificar, entender, y manejar nuestras emociones y las de los demás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3194FB" w14:textId="4927FBCC" w:rsidR="00705C48" w:rsidRPr="0068304B" w:rsidRDefault="3427B4F4" w:rsidP="4AFB7210">
            <w:pPr>
              <w:spacing w:before="120" w:after="120"/>
              <w:jc w:val="center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{{atl_socEmotions}}</w:t>
            </w:r>
          </w:p>
        </w:tc>
      </w:tr>
      <w:tr w:rsidR="00705C48" w:rsidRPr="0068304B" w14:paraId="597B8DB4" w14:textId="77777777" w:rsidTr="4AFB7210">
        <w:trPr>
          <w:trHeight w:val="477"/>
        </w:trPr>
        <w:tc>
          <w:tcPr>
            <w:tcW w:w="3539" w:type="dxa"/>
            <w:vMerge/>
          </w:tcPr>
          <w:p w14:paraId="40DC143B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600EB15" w14:textId="29891DBB" w:rsidR="00705C48" w:rsidRPr="0068304B" w:rsidRDefault="008670EA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Desarrollar y mantener relaciones positivas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C4761B0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{{atl_socRelations}}</w:t>
            </w:r>
          </w:p>
        </w:tc>
      </w:tr>
      <w:tr w:rsidR="00705C48" w:rsidRPr="0068304B" w14:paraId="4109C75B" w14:textId="77777777" w:rsidTr="4AFB7210">
        <w:trPr>
          <w:trHeight w:val="477"/>
        </w:trPr>
        <w:tc>
          <w:tcPr>
            <w:tcW w:w="3539" w:type="dxa"/>
            <w:vMerge/>
          </w:tcPr>
          <w:p w14:paraId="2ED81748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301DFFA" w14:textId="4EA36FA6" w:rsidR="00705C48" w:rsidRPr="0068304B" w:rsidRDefault="008670EA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Trabajo colaborativo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9FA43D9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{{atl_socCollab}}</w:t>
            </w:r>
          </w:p>
        </w:tc>
      </w:tr>
      <w:tr w:rsidR="00705C48" w:rsidRPr="0068304B" w14:paraId="433F925E" w14:textId="77777777" w:rsidTr="4AFB7210">
        <w:trPr>
          <w:trHeight w:val="477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05F33" w14:textId="78BB6B13" w:rsidR="00705C48" w:rsidRPr="0068304B" w:rsidRDefault="00705C48" w:rsidP="00705C48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de Autogestión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9F12329" w14:textId="281E03FA" w:rsidR="00705C48" w:rsidRPr="0068304B" w:rsidRDefault="008670EA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Toma decisiones de manera responsable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2DEAA7E" w14:textId="308BD17A" w:rsidR="00705C48" w:rsidRPr="0068304B" w:rsidRDefault="00662233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{{atl_selfDecisions}}</w:t>
            </w:r>
          </w:p>
        </w:tc>
      </w:tr>
      <w:tr w:rsidR="00705C48" w:rsidRPr="0068304B" w14:paraId="2EA39898" w14:textId="77777777" w:rsidTr="4AFB7210">
        <w:trPr>
          <w:trHeight w:val="477"/>
        </w:trPr>
        <w:tc>
          <w:tcPr>
            <w:tcW w:w="3539" w:type="dxa"/>
            <w:vMerge/>
          </w:tcPr>
          <w:p w14:paraId="78E2CFD3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04BC438" w14:textId="54262425" w:rsidR="00705C48" w:rsidRPr="0068304B" w:rsidRDefault="0005631C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Establecer y alcanzar metas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5B367D7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{{atl_selfGoals}}</w:t>
            </w:r>
          </w:p>
        </w:tc>
      </w:tr>
      <w:tr w:rsidR="00705C48" w:rsidRPr="0068304B" w14:paraId="0D805BE3" w14:textId="77777777" w:rsidTr="4AFB7210">
        <w:trPr>
          <w:trHeight w:val="477"/>
        </w:trPr>
        <w:tc>
          <w:tcPr>
            <w:tcW w:w="3539" w:type="dxa"/>
            <w:vMerge/>
          </w:tcPr>
          <w:p w14:paraId="50291D6D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45AC985" w14:textId="500DC0EF" w:rsidR="00705C48" w:rsidRPr="0068304B" w:rsidRDefault="0005631C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Gestión eficaz del tiempo y tareas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9F1D4E0" w14:textId="1D9EE9E6" w:rsidR="00705C48" w:rsidRPr="00B02A63" w:rsidRDefault="00B02A63" w:rsidP="4AFB721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{{atl_selfTime}}</w:t>
            </w:r>
          </w:p>
        </w:tc>
      </w:tr>
      <w:tr w:rsidR="00705C48" w:rsidRPr="0068304B" w14:paraId="5C7EFFC1" w14:textId="77777777" w:rsidTr="4AFB7210">
        <w:trPr>
          <w:trHeight w:val="477"/>
        </w:trPr>
        <w:tc>
          <w:tcPr>
            <w:tcW w:w="3539" w:type="dxa"/>
            <w:vMerge/>
          </w:tcPr>
          <w:p w14:paraId="4F352E66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641E110" w14:textId="4143BB1B" w:rsidR="00705C48" w:rsidRPr="0068304B" w:rsidRDefault="0005631C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Automotivación y resiliencia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863ECC4" w14:textId="31BFF145" w:rsidR="00705C48" w:rsidRPr="0068304B" w:rsidRDefault="00662233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{{atl_selfResilience}}</w:t>
            </w:r>
          </w:p>
        </w:tc>
      </w:tr>
      <w:tr w:rsidR="00705C48" w:rsidRPr="0068304B" w14:paraId="543A4450" w14:textId="77777777" w:rsidTr="4AFB7210">
        <w:trPr>
          <w:trHeight w:val="477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4A1772" w14:textId="2A5E0166" w:rsidR="00705C48" w:rsidRPr="0068304B" w:rsidRDefault="00705C48" w:rsidP="00705C48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de Investigación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47243D0" w14:textId="33F1FFD3" w:rsidR="00705C48" w:rsidRPr="0068304B" w:rsidRDefault="00253C12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Citado de fuentes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A03C69" w14:textId="4741D696" w:rsidR="00705C48" w:rsidRPr="00662233" w:rsidRDefault="00662233" w:rsidP="4AFB721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{{atl_resCite}}</w:t>
            </w:r>
          </w:p>
        </w:tc>
      </w:tr>
      <w:tr w:rsidR="00705C48" w:rsidRPr="0068304B" w14:paraId="04BD3D46" w14:textId="77777777" w:rsidTr="4AFB7210">
        <w:trPr>
          <w:trHeight w:val="477"/>
        </w:trPr>
        <w:tc>
          <w:tcPr>
            <w:tcW w:w="3539" w:type="dxa"/>
            <w:vMerge/>
          </w:tcPr>
          <w:p w14:paraId="7E1D8B4E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E763C5A" w14:textId="432E3021" w:rsidR="00705C48" w:rsidRPr="0068304B" w:rsidRDefault="00253C12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Inclusión de referencias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8F61CD7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{{atl_resRefs}}</w:t>
            </w:r>
          </w:p>
        </w:tc>
      </w:tr>
      <w:tr w:rsidR="00705C48" w:rsidRPr="0068304B" w14:paraId="3B06DBF3" w14:textId="77777777" w:rsidTr="4AFB7210">
        <w:trPr>
          <w:trHeight w:val="477"/>
        </w:trPr>
        <w:tc>
          <w:tcPr>
            <w:tcW w:w="3539" w:type="dxa"/>
            <w:vMerge/>
          </w:tcPr>
          <w:p w14:paraId="4E58ACF2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AEFABE3" w14:textId="11458C11" w:rsidR="00705C48" w:rsidRPr="0068304B" w:rsidRDefault="00253C12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Validar información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7A1F37E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{{atl_resValidate}}</w:t>
            </w:r>
          </w:p>
        </w:tc>
      </w:tr>
    </w:tbl>
    <w:p w14:paraId="5D759889" w14:textId="5CC6C86E" w:rsidR="005A787B" w:rsidRPr="0068304B" w:rsidRDefault="005A787B" w:rsidP="4AFB7210">
      <w:pPr>
        <w:spacing w:before="120" w:after="120"/>
        <w:rPr>
          <w:rFonts w:ascii="Helvetica Neue" w:hAnsi="Helvetica Neue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5"/>
        <w:gridCol w:w="12899"/>
      </w:tblGrid>
      <w:tr w:rsidR="001C45B6" w:rsidRPr="001C45B6" w14:paraId="68877936" w14:textId="77777777" w:rsidTr="00631C08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471CB7DF" w14:textId="6D279D8E" w:rsidR="005A787B" w:rsidRPr="001C45B6" w:rsidRDefault="005A787B" w:rsidP="00631C08">
            <w:pPr>
              <w:spacing w:after="0"/>
              <w:ind w:right="-246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1C45B6">
              <w:rPr>
                <w:rFonts w:ascii="Helvetica Neue" w:hAnsi="Helvetica Neue"/>
                <w:b/>
                <w:bCs/>
                <w:sz w:val="20"/>
                <w:szCs w:val="20"/>
              </w:rPr>
              <w:t>Reflexión Inicial:</w:t>
            </w:r>
          </w:p>
        </w:tc>
        <w:tc>
          <w:tcPr>
            <w:tcW w:w="12899" w:type="dxa"/>
            <w:shd w:val="clear" w:color="auto" w:fill="FFFFFF" w:themeFill="background1"/>
          </w:tcPr>
          <w:p w14:paraId="09727697" w14:textId="77777777" w:rsidR="005A787B" w:rsidRPr="001C45B6" w:rsidRDefault="005A787B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{{reflInitial}}</w:t>
            </w:r>
          </w:p>
        </w:tc>
      </w:tr>
    </w:tbl>
    <w:p w14:paraId="7CFBC2BE" w14:textId="2D9FBFF1" w:rsidR="008D76B6" w:rsidRPr="0068304B" w:rsidRDefault="008D76B6" w:rsidP="4AFB7210">
      <w:pPr>
        <w:spacing w:before="120" w:after="120"/>
        <w:rPr>
          <w:rFonts w:ascii="Helvetica Neue" w:hAnsi="Helvetica Neue"/>
          <w:sz w:val="20"/>
          <w:szCs w:val="20"/>
        </w:rPr>
      </w:pPr>
    </w:p>
    <w:p>
      <w:r>
        <w:t>[[#weeks]]</w:t>
      </w:r>
    </w:p>
    <w:tbl>
      <w:tblPr>
        <w:tblStyle w:val="Tablaconcuadrcula"/>
        <w:tblW w:w="15300" w:type="dxa"/>
        <w:tblLayout w:type="fixed"/>
        <w:tblLook w:val="04A0" w:firstRow="1" w:lastRow="0" w:firstColumn="1" w:lastColumn="0" w:noHBand="0" w:noVBand="1"/>
      </w:tblPr>
      <w:tblGrid>
        <w:gridCol w:w="2535"/>
        <w:gridCol w:w="12765"/>
      </w:tblGrid>
      <w:tr w:rsidR="0096346E" w:rsidRPr="0068304B" w14:paraId="19739E9C" w14:textId="77777777" w:rsidTr="4AFB7210">
        <w:tc>
          <w:tcPr>
            <w:tcW w:w="2535" w:type="dxa"/>
            <w:shd w:val="clear" w:color="auto" w:fill="D9D9D9" w:themeFill="background1" w:themeFillShade="D9"/>
          </w:tcPr>
          <w:p w14:paraId="5700A4AF" w14:textId="18C69271" w:rsidR="0096346E" w:rsidRPr="0091541D" w:rsidRDefault="5BC1E3AD" w:rsidP="4AFB7210">
            <w:pPr>
              <w:spacing w:after="0"/>
              <w:ind w:right="-246"/>
              <w:jc w:val="left"/>
              <w:rPr>
                <w:rFonts w:ascii="Helvetica Neue" w:hAnsi="Helvetica Neue"/>
                <w:color w:val="538135" w:themeColor="accent6" w:themeShade="BF"/>
                <w:sz w:val="20"/>
                <w:szCs w:val="20"/>
                <w:lang w:val="es-MX"/>
              </w:rPr>
            </w:pPr>
            <w:r>
              <w:rPr>
                <w:b/>
                <w:rFonts w:ascii="Helvetica Neue" w:hAnsi="Helvetica Neue"/>
                <w:color w:val="538135" w:themeColor="accent6" w:themeShade="BF"/>
                <w:sz w:val="20"/>
                <w:szCs w:val="20"/>
                <w:lang w:val="es-MX"/>
              </w:rPr>
              <w:t xml:space="preserve">Semana {{n}}</w:t>
            </w:r>
          </w:p>
        </w:tc>
        <w:tc>
          <w:tcPr>
            <w:tcW w:w="12765" w:type="dxa"/>
          </w:tcPr>
          <w:p w14:paraId="4EBAC42F" w14:textId="489E3FA0" w:rsidR="0096346E" w:rsidRPr="0091541D" w:rsidRDefault="00662233" w:rsidP="4AFB7210">
            <w:pPr>
              <w:spacing w:after="0"/>
              <w:ind w:right="-246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{{rangeLabel}}</w:t>
            </w:r>
          </w:p>
        </w:tc>
      </w:tr>
      <w:tr w:rsidR="00662233" w:rsidRPr="0068304B" w14:paraId="4C48735C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03988FCE" w14:textId="1DB7A4E9" w:rsidR="00662233" w:rsidRPr="0068304B" w:rsidRDefault="00662233" w:rsidP="00662233">
            <w:pPr>
              <w:spacing w:after="0"/>
              <w:ind w:right="-246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Tema/ Objetivos de aprendizaje:</w:t>
            </w:r>
          </w:p>
        </w:tc>
        <w:tc>
          <w:tcPr>
            <w:tcW w:w="12765" w:type="dxa"/>
            <w:vAlign w:val="center"/>
          </w:tcPr>
          <w:p w14:paraId="0ED1901B" w14:textId="77820B37" w:rsidR="00662233" w:rsidRPr="0068304B" w:rsidRDefault="00662233" w:rsidP="00662233">
            <w:pPr>
              <w:spacing w:after="0"/>
              <w:ind w:right="-246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{{topic}}</w:t>
            </w:r>
          </w:p>
        </w:tc>
      </w:tr>
      <w:tr w:rsidR="00662233" w:rsidRPr="0068304B" w14:paraId="58A37BD4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3346B569" w14:textId="1DA70B8A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Conceptos a trabajar:</w:t>
            </w:r>
          </w:p>
        </w:tc>
        <w:tc>
          <w:tcPr>
            <w:tcW w:w="12765" w:type="dxa"/>
            <w:vAlign w:val="center"/>
          </w:tcPr>
          <w:p w14:paraId="3AAA4441" w14:textId="52F526A1" w:rsidR="00662233" w:rsidRPr="0068304B" w:rsidRDefault="00662233" w:rsidP="00662233">
            <w:pPr>
              <w:spacing w:before="120" w:after="120"/>
              <w:rPr>
                <w:rFonts w:ascii="Helvetica Neue" w:hAnsi="Helvetica Neue"/>
                <w:color w:val="538135" w:themeColor="accent6" w:themeShade="BF"/>
                <w:sz w:val="20"/>
                <w:szCs w:val="20"/>
                <w:lang w:val="es-MX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{{concepts}}</w:t>
            </w:r>
          </w:p>
        </w:tc>
      </w:tr>
      <w:tr w:rsidR="00662233" w:rsidRPr="0068304B" w14:paraId="455C5EA0" w14:textId="77777777" w:rsidTr="00E02FA2">
        <w:trPr>
          <w:trHeight w:val="885"/>
        </w:trPr>
        <w:tc>
          <w:tcPr>
            <w:tcW w:w="2535" w:type="dxa"/>
            <w:shd w:val="clear" w:color="auto" w:fill="D9D9D9" w:themeFill="background1" w:themeFillShade="D9"/>
          </w:tcPr>
          <w:p w14:paraId="127E7A26" w14:textId="77777777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Conocimientos previos de los estudiantes:</w:t>
            </w:r>
          </w:p>
        </w:tc>
        <w:tc>
          <w:tcPr>
            <w:tcW w:w="12765" w:type="dxa"/>
            <w:vAlign w:val="center"/>
          </w:tcPr>
          <w:p w14:paraId="1920C299" w14:textId="6ED9886D" w:rsidR="00662233" w:rsidRPr="0068304B" w:rsidRDefault="00662233" w:rsidP="00662233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{{prior}}</w:t>
            </w:r>
          </w:p>
        </w:tc>
      </w:tr>
      <w:tr w:rsidR="00662233" w:rsidRPr="0068304B" w14:paraId="2516542E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03A6F134" w14:textId="70C738A0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Nombre, objetivo, </w:t>
            </w:r>
            <w:proofErr w:type="gramStart"/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desarrollo  y</w:t>
            </w:r>
            <w:proofErr w:type="gramEnd"/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duración de la actividad:</w:t>
            </w:r>
          </w:p>
        </w:tc>
        <w:tc>
          <w:tcPr>
            <w:tcW w:w="12765" w:type="dxa"/>
            <w:vAlign w:val="center"/>
          </w:tcPr>
          <w:p>
            <w:r>
              <w:t>[[#sessions]]</w:t>
            </w:r>
          </w:p>
          <w:p>
            <w:pPr>
              <w:spacing w:before="120" w:after="120"/>
              <w:rPr>
                <w:rFonts w:ascii="Helvetica Neue" w:hAnsi="Helvetica Neue"/>
                <w:color w:val="FF0000"/>
                <w:sz w:val="20"/>
                <w:szCs w:val="20"/>
                <w:lang w:val="es-MX"/>
              </w:rPr>
            </w:pPr>
            <w:r>
              <w:rPr>
                <w:b/>
                <w:rFonts w:ascii="Helvetica Neue" w:hAnsi="Helvetica Neue"/>
                <w:color w:val="000000"/>
                <w:sz w:val="20"/>
                <w:szCs w:val="20"/>
              </w:rPr>
              <w:t xml:space="preserve">Sesión {{sn}} ({{sdate}}): {{sname}}</w:t>
            </w:r>
          </w:p>
          <w:p>
            <w:pPr>
              <w:spacing w:before="120" w:after="120"/>
              <w:rPr>
                <w:rFonts w:ascii="Helvetica Neue" w:hAnsi="Helvetica Neue"/>
                <w:color w:val="FF0000"/>
                <w:sz w:val="20"/>
                <w:szCs w:val="20"/>
                <w:lang w:val="es-MX"/>
              </w:rPr>
            </w:pPr>
            <w:r>
              <w:rPr>
                <w:b/>
                <w:rFonts w:ascii="Helvetica Neue" w:hAnsi="Helvetica Neue"/>
                <w:color w:val="000000"/>
                <w:sz w:val="20"/>
                <w:szCs w:val="20"/>
              </w:rPr>
              <w:t xml:space="preserve">Objective: </w:t>
            </w: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{{sobjective}}</w:t>
            </w:r>
          </w:p>
          <w:p>
            <w:pPr>
              <w:spacing w:before="120" w:after="120"/>
              <w:rPr>
                <w:rFonts w:ascii="Helvetica Neue" w:hAnsi="Helvetica Neue"/>
                <w:color w:val="FF0000"/>
                <w:sz w:val="20"/>
                <w:szCs w:val="20"/>
                <w:lang w:val="es-MX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{{sdev}}</w:t>
            </w:r>
          </w:p>
          <w:p>
            <w:r>
              <w:t>[[/sessions]]</w:t>
            </w:r>
          </w:p>
        </w:tc>
      </w:tr>
      <w:tr w:rsidR="00662233" w:rsidRPr="0068304B" w14:paraId="7ABB4565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64A82EC4" w14:textId="77777777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Desarrollo de la actividad:</w:t>
            </w:r>
          </w:p>
        </w:tc>
        <w:tc>
          <w:tcPr>
            <w:tcW w:w="12765" w:type="dxa"/>
            <w:vAlign w:val="center"/>
          </w:tcPr>
          <w:p w14:paraId="23170F0A" w14:textId="59D918E5" w:rsidR="00662233" w:rsidRPr="001C45B6" w:rsidRDefault="00662233" w:rsidP="00662233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{{activityDev}}</w:t>
            </w:r>
          </w:p>
        </w:tc>
      </w:tr>
      <w:tr w:rsidR="00662233" w:rsidRPr="0068304B" w14:paraId="60CDB876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7D621E3C" w14:textId="77777777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Recursos tecnológicos y otros recursos:</w:t>
            </w:r>
          </w:p>
        </w:tc>
        <w:tc>
          <w:tcPr>
            <w:tcW w:w="12765" w:type="dxa"/>
            <w:vAlign w:val="center"/>
          </w:tcPr>
          <w:p w14:paraId="382EEF64" w14:textId="73330BBF" w:rsidR="00662233" w:rsidRPr="001C45B6" w:rsidRDefault="00662233" w:rsidP="00662233">
            <w:pPr>
              <w:spacing w:before="120" w:after="120"/>
              <w:rPr>
                <w:rFonts w:ascii="Helvetica Neue" w:hAnsi="Helvetica Neue"/>
                <w:sz w:val="20"/>
                <w:szCs w:val="20"/>
                <w:lang w:val="es-MX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{{resources}}</w:t>
            </w:r>
          </w:p>
        </w:tc>
      </w:tr>
      <w:tr w:rsidR="00662233" w:rsidRPr="0068304B" w14:paraId="6AECCC6E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4F2A62BB" w14:textId="604544A6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Evidencias de </w:t>
            </w:r>
            <w:proofErr w:type="gramStart"/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trabajo  fuera</w:t>
            </w:r>
            <w:proofErr w:type="gramEnd"/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de clase y dentro de clase</w:t>
            </w:r>
          </w:p>
        </w:tc>
        <w:tc>
          <w:tcPr>
            <w:tcW w:w="12765" w:type="dxa"/>
            <w:vAlign w:val="center"/>
          </w:tcPr>
          <w:p w14:paraId="281A6DF0" w14:textId="4EEC4ACA" w:rsidR="00662233" w:rsidRPr="001C45B6" w:rsidRDefault="00662233" w:rsidP="00662233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{{evidence}}</w:t>
            </w:r>
          </w:p>
        </w:tc>
      </w:tr>
      <w:tr w:rsidR="00662233" w:rsidRPr="0068304B" w14:paraId="473CE618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196B770C" w14:textId="4D22F79E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Diferenciación:</w:t>
            </w:r>
          </w:p>
        </w:tc>
        <w:tc>
          <w:tcPr>
            <w:tcW w:w="12765" w:type="dxa"/>
            <w:vAlign w:val="center"/>
          </w:tcPr>
          <w:p w14:paraId="4AC2CE2B" w14:textId="0A44BA96" w:rsidR="00662233" w:rsidRPr="00380D62" w:rsidRDefault="00662233" w:rsidP="00662233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{{differentiation}}</w:t>
            </w:r>
          </w:p>
        </w:tc>
      </w:tr>
      <w:tr w:rsidR="00662233" w:rsidRPr="0068304B" w14:paraId="20B09B1A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0653FE9E" w14:textId="77777777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Vínculo con mentalidad internacional:</w:t>
            </w:r>
          </w:p>
        </w:tc>
        <w:tc>
          <w:tcPr>
            <w:tcW w:w="12765" w:type="dxa"/>
            <w:vAlign w:val="center"/>
          </w:tcPr>
          <w:p w14:paraId="5F5B99FC" w14:textId="41CA2BF5" w:rsidR="00662233" w:rsidRPr="001C45B6" w:rsidRDefault="00662233" w:rsidP="00662233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{{intl}}</w:t>
            </w:r>
          </w:p>
        </w:tc>
      </w:tr>
      <w:tr w:rsidR="00662233" w:rsidRPr="0068304B" w14:paraId="015408AE" w14:textId="77777777" w:rsidTr="00E02FA2">
        <w:tc>
          <w:tcPr>
            <w:tcW w:w="2535" w:type="dxa"/>
            <w:shd w:val="clear" w:color="auto" w:fill="D9D9D9" w:themeFill="background1" w:themeFillShade="D9"/>
          </w:tcPr>
          <w:p w14:paraId="3CB382B2" w14:textId="05F740B3" w:rsidR="00662233" w:rsidRPr="0068304B" w:rsidRDefault="00662233" w:rsidP="00662233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4AFB7210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lastRenderedPageBreak/>
              <w:t>Evaluación Formativa:</w:t>
            </w:r>
          </w:p>
        </w:tc>
        <w:tc>
          <w:tcPr>
            <w:tcW w:w="12765" w:type="dxa"/>
            <w:vAlign w:val="center"/>
          </w:tcPr>
          <w:p w14:paraId="4DA9ACB9" w14:textId="55B8C6C3" w:rsidR="00662233" w:rsidRPr="00F64171" w:rsidRDefault="00662233" w:rsidP="00662233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{{formative}}</w:t>
            </w:r>
          </w:p>
        </w:tc>
      </w:tr>
    </w:tbl>
    <w:p w14:paraId="5E0A94F0" w14:textId="37599AC7" w:rsidR="008D76B6" w:rsidRPr="0068304B" w:rsidRDefault="008D76B6" w:rsidP="00DC3092">
      <w:pPr>
        <w:spacing w:before="120" w:after="120"/>
        <w:rPr>
          <w:rFonts w:ascii="Helvetica Neue" w:hAnsi="Helvetica Neue"/>
          <w:sz w:val="20"/>
          <w:szCs w:val="20"/>
        </w:rPr>
      </w:pPr>
    </w:p>
    <w:p>
      <w:r>
        <w:t>[[/weeks]]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5"/>
        <w:gridCol w:w="12899"/>
      </w:tblGrid>
      <w:tr w:rsidR="00E075E8" w:rsidRPr="0068304B" w14:paraId="428191AC" w14:textId="77777777" w:rsidTr="00E075E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F49B57" w14:textId="4471E9EC" w:rsidR="00E075E8" w:rsidRPr="0068304B" w:rsidRDefault="00E075E8" w:rsidP="00FA0CA2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Reflexión Intermedia:</w:t>
            </w:r>
          </w:p>
        </w:tc>
        <w:tc>
          <w:tcPr>
            <w:tcW w:w="1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83333" w14:textId="77777777" w:rsidR="00E075E8" w:rsidRPr="0068304B" w:rsidRDefault="00E075E8" w:rsidP="00FA0CA2">
            <w:pPr>
              <w:spacing w:before="120" w:after="120"/>
              <w:rPr>
                <w:rFonts w:ascii="Helvetica Neue" w:hAnsi="Helvetica Neue"/>
                <w:color w:val="00B050"/>
                <w:sz w:val="20"/>
                <w:szCs w:val="20"/>
              </w:rPr>
            </w:pPr>
            <w:r>
              <w:rPr>
                <w:rFonts w:ascii="Helvetica Neue" w:hAnsi="Helvetica Neue"/>
                <w:color w:val="00B050"/>
                <w:sz w:val="20"/>
                <w:szCs w:val="20"/>
              </w:rPr>
              <w:t xml:space="preserve">{{reflMid}}</w:t>
            </w:r>
          </w:p>
        </w:tc>
      </w:tr>
      <w:tr w:rsidR="00631C08" w:rsidRPr="0068304B" w14:paraId="3D68404D" w14:textId="77777777" w:rsidTr="00FA0CA2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1A8761B7" w14:textId="76864566" w:rsidR="00631C08" w:rsidRPr="0068304B" w:rsidRDefault="00631C08" w:rsidP="00FA0CA2">
            <w:pPr>
              <w:spacing w:after="0"/>
              <w:ind w:right="-246"/>
              <w:jc w:val="center"/>
              <w:rPr>
                <w:rFonts w:ascii="Helvetica Neue" w:hAnsi="Helvetica Neue"/>
                <w:color w:val="FF0000"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Reflexión Final:</w:t>
            </w:r>
          </w:p>
        </w:tc>
        <w:tc>
          <w:tcPr>
            <w:tcW w:w="12899" w:type="dxa"/>
            <w:shd w:val="clear" w:color="auto" w:fill="FFFFFF" w:themeFill="background1"/>
          </w:tcPr>
          <w:p w14:paraId="56BC7130" w14:textId="77777777" w:rsidR="00631C08" w:rsidRPr="0068304B" w:rsidRDefault="00631C08" w:rsidP="00FA0CA2">
            <w:pPr>
              <w:spacing w:before="120" w:after="120"/>
              <w:rPr>
                <w:rFonts w:ascii="Helvetica Neue" w:hAnsi="Helvetica Neue"/>
                <w:color w:val="00B050"/>
                <w:sz w:val="20"/>
                <w:szCs w:val="20"/>
              </w:rPr>
            </w:pPr>
            <w:r>
              <w:rPr>
                <w:rFonts w:ascii="Helvetica Neue" w:hAnsi="Helvetica Neue"/>
                <w:color w:val="00B050"/>
                <w:sz w:val="20"/>
                <w:szCs w:val="20"/>
              </w:rPr>
              <w:t xml:space="preserve">{{reflFinal}}</w:t>
            </w:r>
          </w:p>
        </w:tc>
      </w:tr>
    </w:tbl>
    <w:p w14:paraId="4633DB3F" w14:textId="77777777" w:rsidR="005E0C8D" w:rsidRPr="0068304B" w:rsidRDefault="005E0C8D" w:rsidP="00DC3092">
      <w:pPr>
        <w:spacing w:before="120" w:after="120"/>
        <w:rPr>
          <w:rFonts w:ascii="Helvetica Neue" w:hAnsi="Helvetica Neue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04"/>
      </w:tblGrid>
      <w:tr w:rsidR="004A21FF" w:rsidRPr="0068304B" w14:paraId="316DBFE4" w14:textId="77777777" w:rsidTr="4AFB7210">
        <w:tc>
          <w:tcPr>
            <w:tcW w:w="15304" w:type="dxa"/>
            <w:shd w:val="clear" w:color="auto" w:fill="D9D9D9" w:themeFill="background1" w:themeFillShade="D9"/>
          </w:tcPr>
          <w:p w14:paraId="5357EDAE" w14:textId="270999B3" w:rsidR="00E95472" w:rsidRPr="0068304B" w:rsidRDefault="004A21FF" w:rsidP="00E95472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Evaluación Sumativa</w:t>
            </w:r>
            <w:r w:rsidR="00E95472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(Explicar cómo se hará la </w:t>
            </w:r>
            <w:r w:rsidR="00E55CAE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evaluación</w:t>
            </w:r>
            <w:r w:rsidR="00E95472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sumativa con </w:t>
            </w:r>
            <w:r w:rsidR="00E55CAE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porcentajes</w:t>
            </w:r>
            <w:r w:rsidR="00E95472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para cada actividad y en caso de ser un </w:t>
            </w:r>
            <w:r w:rsidR="00003AE0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p</w:t>
            </w:r>
            <w:r w:rsidR="00E95472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royecto, establecer el objetivo, </w:t>
            </w:r>
          </w:p>
          <w:p w14:paraId="1A365529" w14:textId="6466B5C3" w:rsidR="004A21FF" w:rsidRPr="0068304B" w:rsidRDefault="00E95472" w:rsidP="00E95472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tema, criterio de evaluación (GRAPS)</w:t>
            </w:r>
          </w:p>
        </w:tc>
      </w:tr>
      <w:tr w:rsidR="004A21FF" w:rsidRPr="0068304B" w14:paraId="62605418" w14:textId="77777777" w:rsidTr="4AFB7210">
        <w:tc>
          <w:tcPr>
            <w:tcW w:w="15304" w:type="dxa"/>
          </w:tcPr>
          <w:tbl>
            <w:tblPr>
              <w:tblStyle w:val="Tablaconcuadrcula"/>
              <w:tblW w:w="0" w:type="auto"/>
              <w:jc w:val="center"/>
              <w:tblLook w:val="06A0" w:firstRow="1" w:lastRow="0" w:firstColumn="1" w:lastColumn="0" w:noHBand="1" w:noVBand="1"/>
            </w:tblPr>
            <w:tblGrid>
              <w:gridCol w:w="3613"/>
              <w:gridCol w:w="1769"/>
              <w:gridCol w:w="9696"/>
            </w:tblGrid>
            <w:tr w:rsidR="4AFB7210" w14:paraId="2F86C2A3" w14:textId="77777777" w:rsidTr="001C6560">
              <w:trPr>
                <w:trHeight w:val="300"/>
                <w:jc w:val="center"/>
              </w:trPr>
              <w:tc>
                <w:tcPr>
                  <w:tcW w:w="3613" w:type="dxa"/>
                </w:tcPr>
                <w:p w14:paraId="643DC9F0" w14:textId="38B09B66" w:rsidR="2AEB851E" w:rsidRDefault="2AEB851E" w:rsidP="4AFB7210">
                  <w:pPr>
                    <w:jc w:val="center"/>
                  </w:pPr>
                  <w:r w:rsidRPr="4AFB721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Criterio / Actividad</w:t>
                  </w:r>
                </w:p>
              </w:tc>
              <w:tc>
                <w:tcPr>
                  <w:tcW w:w="1769" w:type="dxa"/>
                </w:tcPr>
                <w:p w14:paraId="2DA16B9B" w14:textId="188A961C" w:rsidR="2AEB851E" w:rsidRDefault="2AEB851E" w:rsidP="4AFB7210">
                  <w:pPr>
                    <w:jc w:val="center"/>
                  </w:pPr>
                  <w:r w:rsidRPr="4AFB721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Porcentaje</w:t>
                  </w:r>
                </w:p>
              </w:tc>
              <w:tc>
                <w:tcPr>
                  <w:tcW w:w="9696" w:type="dxa"/>
                </w:tcPr>
                <w:p w14:paraId="3CF632CC" w14:textId="34590514" w:rsidR="2AEB851E" w:rsidRDefault="2AEB851E" w:rsidP="4AFB7210">
                  <w:pPr>
                    <w:jc w:val="center"/>
                  </w:pPr>
                  <w:r w:rsidRPr="4AFB721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Descripción / Pauta (GRAPS)</w:t>
                  </w:r>
                </w:p>
              </w:tc>
            </w:tr>
            <w:tr w:rsidR="4AFB7210" w14:paraId="7E2D1C15" w14:textId="77777777" w:rsidTr="001C6560">
              <w:trPr>
                <w:trHeight w:val="300"/>
                <w:jc w:val="center"/>
              </w:trPr>
              <w:tc>
                <w:tcPr>
                  <w:tcW w:w="3613" w:type="dxa"/>
                </w:tcPr>
                <w:p w14:paraId="641817BE" w14:textId="755AEC84" w:rsidR="2AEB851E" w:rsidRDefault="001C6560" w:rsidP="4AFB7210">
                  <w:proofErr w:type="spellStart"/>
                  <w:r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Classwork</w:t>
                  </w:r>
                  <w:proofErr w:type="spellEnd"/>
                  <w:r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and </w:t>
                  </w:r>
                  <w:proofErr w:type="spellStart"/>
                  <w:r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Homework</w:t>
                  </w:r>
                  <w:proofErr w:type="spellEnd"/>
                  <w:r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tasks</w:t>
                  </w:r>
                  <w:proofErr w:type="spellEnd"/>
                </w:p>
              </w:tc>
              <w:tc>
                <w:tcPr>
                  <w:tcW w:w="1769" w:type="dxa"/>
                </w:tcPr>
                <w:p w14:paraId="70DF9816" w14:textId="3534EFC4" w:rsidR="2AEB851E" w:rsidRDefault="2AEB851E" w:rsidP="4AFB7210">
                  <w:pPr>
                    <w:jc w:val="center"/>
                  </w:pPr>
                  <w:r w:rsidRPr="4AFB7210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40%</w:t>
                  </w:r>
                </w:p>
              </w:tc>
              <w:tc>
                <w:tcPr>
                  <w:tcW w:w="9696" w:type="dxa"/>
                </w:tcPr>
                <w:p w14:paraId="241B6906" w14:textId="5018C9EF" w:rsidR="001C6560" w:rsidRPr="004F6887" w:rsidRDefault="001C6560" w:rsidP="004F688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1C6560">
                    <w:rPr>
                      <w:rFonts w:ascii="Arial" w:hAnsi="Arial" w:cs="Arial"/>
                      <w:sz w:val="20"/>
                      <w:szCs w:val="20"/>
                    </w:rPr>
                    <w:t>Class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work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tasks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focused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the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four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skills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7F9A9A49" w14:textId="77777777" w:rsidR="004F6887" w:rsidRPr="004F6887" w:rsidRDefault="001C6560" w:rsidP="004F6887">
                  <w:pPr>
                    <w:pStyle w:val="Prrafodelista"/>
                    <w:numPr>
                      <w:ilvl w:val="0"/>
                      <w:numId w:val="18"/>
                    </w:numPr>
                  </w:pP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Activities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done in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class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are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sometimes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not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fully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completed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and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they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are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therefore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given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the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chance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to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be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delivered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 xml:space="preserve"> as </w:t>
                  </w:r>
                  <w:proofErr w:type="spellStart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homework</w:t>
                  </w:r>
                  <w:proofErr w:type="spellEnd"/>
                  <w:r w:rsidRPr="001C6560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.</w:t>
                  </w:r>
                </w:p>
                <w:p w14:paraId="2BB1CD20" w14:textId="48C89CC8" w:rsidR="004F6887" w:rsidRPr="004F6887" w:rsidRDefault="004F6887" w:rsidP="004F6887">
                  <w:pPr>
                    <w:pStyle w:val="Prrafodelista"/>
                    <w:numPr>
                      <w:ilvl w:val="0"/>
                      <w:numId w:val="18"/>
                    </w:numPr>
                  </w:pP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Project’s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report</w:t>
                  </w:r>
                  <w:proofErr w:type="spellEnd"/>
                </w:p>
              </w:tc>
            </w:tr>
            <w:tr w:rsidR="4AFB7210" w14:paraId="7C0CD75F" w14:textId="77777777" w:rsidTr="001C6560">
              <w:trPr>
                <w:trHeight w:val="300"/>
                <w:jc w:val="center"/>
              </w:trPr>
              <w:tc>
                <w:tcPr>
                  <w:tcW w:w="3613" w:type="dxa"/>
                </w:tcPr>
                <w:p w14:paraId="07BAAD6B" w14:textId="3C861A3F" w:rsidR="2AEB851E" w:rsidRPr="004F6887" w:rsidRDefault="004F6887" w:rsidP="4AFB721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F6887">
                    <w:rPr>
                      <w:rFonts w:ascii="Arial" w:hAnsi="Arial" w:cs="Arial"/>
                      <w:sz w:val="20"/>
                      <w:szCs w:val="20"/>
                    </w:rPr>
                    <w:t xml:space="preserve">Project: Short Horror </w:t>
                  </w:r>
                  <w:proofErr w:type="spellStart"/>
                  <w:r w:rsidRPr="004F6887">
                    <w:rPr>
                      <w:rFonts w:ascii="Arial" w:hAnsi="Arial" w:cs="Arial"/>
                      <w:sz w:val="20"/>
                      <w:szCs w:val="20"/>
                    </w:rPr>
                    <w:t>Story</w:t>
                  </w:r>
                  <w:proofErr w:type="spellEnd"/>
                  <w:r w:rsidRPr="004F6887">
                    <w:rPr>
                      <w:rFonts w:ascii="Arial" w:hAnsi="Arial" w:cs="Arial"/>
                      <w:sz w:val="20"/>
                      <w:szCs w:val="20"/>
                    </w:rPr>
                    <w:t xml:space="preserve"> Video</w:t>
                  </w:r>
                </w:p>
              </w:tc>
              <w:tc>
                <w:tcPr>
                  <w:tcW w:w="1769" w:type="dxa"/>
                </w:tcPr>
                <w:p w14:paraId="6BE66673" w14:textId="7888CB51" w:rsidR="2AEB851E" w:rsidRPr="004F6887" w:rsidRDefault="004F6887" w:rsidP="4AFB7210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F6887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6</w:t>
                  </w:r>
                  <w:r w:rsidR="2AEB851E" w:rsidRPr="004F6887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0%</w:t>
                  </w:r>
                </w:p>
              </w:tc>
              <w:tc>
                <w:tcPr>
                  <w:tcW w:w="9696" w:type="dxa"/>
                </w:tcPr>
                <w:p w14:paraId="3E44585A" w14:textId="77777777" w:rsidR="2AEB851E" w:rsidRDefault="004F6887" w:rsidP="4AFB7210">
                  <w:pPr>
                    <w:spacing w:before="240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Rubric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  <w:p w14:paraId="16E30536" w14:textId="10B44053" w:rsidR="004F6887" w:rsidRPr="004F6887" w:rsidRDefault="009F7AEA" w:rsidP="4AFB7210">
                  <w:pPr>
                    <w:spacing w:before="24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F7AEA">
                    <w:rPr>
                      <w:rFonts w:ascii="Arial" w:hAnsi="Arial" w:cs="Arial"/>
                      <w:sz w:val="20"/>
                      <w:szCs w:val="20"/>
                    </w:rPr>
                    <w:drawing>
                      <wp:inline distT="0" distB="0" distL="0" distR="0" wp14:anchorId="6E145DB5" wp14:editId="680FBC8C">
                        <wp:extent cx="4933950" cy="2806604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81938" cy="2833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9A537F3" w14:textId="7AD01945" w:rsidR="004A21FF" w:rsidRPr="0068304B" w:rsidRDefault="004A21FF" w:rsidP="00DC3092">
            <w:pPr>
              <w:spacing w:before="120" w:after="120"/>
              <w:rPr>
                <w:rFonts w:ascii="Helvetica Neue" w:hAnsi="Helvetica Neue"/>
                <w:sz w:val="20"/>
                <w:szCs w:val="20"/>
                <w:lang w:val="es-MX"/>
              </w:rPr>
            </w:pPr>
            <w:r>
              <w:rPr>
                <w:rFonts w:ascii="Helvetica Neue" w:hAnsi="Helvetica Neue"/>
                <w:sz w:val="20"/>
                <w:szCs w:val="20"/>
                <w:lang w:val="es-MX"/>
              </w:rPr>
              <w:t xml:space="preserve">{{summative}}</w:t>
            </w:r>
          </w:p>
        </w:tc>
      </w:tr>
    </w:tbl>
    <w:p w14:paraId="01FAE58F" w14:textId="3BC7507D" w:rsidR="00035128" w:rsidRPr="0068304B" w:rsidRDefault="00035128" w:rsidP="4AFB7210">
      <w:pPr>
        <w:spacing w:before="120" w:after="120"/>
        <w:rPr>
          <w:rFonts w:ascii="Helvetica Neue" w:hAnsi="Helvetica Neue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7"/>
        <w:gridCol w:w="3077"/>
        <w:gridCol w:w="3078"/>
        <w:gridCol w:w="3078"/>
        <w:gridCol w:w="3078"/>
      </w:tblGrid>
      <w:tr w:rsidR="00BB23A1" w:rsidRPr="0068304B" w14:paraId="18076C80" w14:textId="77777777" w:rsidTr="4AFB7210">
        <w:tc>
          <w:tcPr>
            <w:tcW w:w="3077" w:type="dxa"/>
            <w:shd w:val="clear" w:color="auto" w:fill="D9D9D9" w:themeFill="background1" w:themeFillShade="D9"/>
          </w:tcPr>
          <w:p w14:paraId="11E9BDF0" w14:textId="29395B97" w:rsidR="00BB23A1" w:rsidRPr="0068304B" w:rsidRDefault="00271AD1" w:rsidP="00271AD1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lastRenderedPageBreak/>
              <w:t>Vínculo con</w:t>
            </w:r>
          </w:p>
        </w:tc>
        <w:tc>
          <w:tcPr>
            <w:tcW w:w="3077" w:type="dxa"/>
            <w:shd w:val="clear" w:color="auto" w:fill="D9D9D9" w:themeFill="background1" w:themeFillShade="D9"/>
          </w:tcPr>
          <w:p w14:paraId="7A73D471" w14:textId="6F20ABFC" w:rsidR="00533DA1" w:rsidRPr="0068304B" w:rsidRDefault="00533DA1" w:rsidP="00533DA1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Desarrollo de la Lengua y</w:t>
            </w:r>
          </w:p>
          <w:p w14:paraId="4F285922" w14:textId="3AAF38BE" w:rsidR="00BB23A1" w:rsidRPr="0068304B" w:rsidRDefault="00533DA1" w:rsidP="00533DA1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materias de DP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 w14:paraId="59F048FD" w14:textId="2CE23338" w:rsidR="00BB23A1" w:rsidRPr="0068304B" w:rsidRDefault="009C41FC" w:rsidP="009C41FC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HPP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 w14:paraId="722CF15E" w14:textId="5E65D151" w:rsidR="00BB23A1" w:rsidRPr="0068304B" w:rsidRDefault="009C41FC" w:rsidP="009C41FC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AS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 w14:paraId="41348CB9" w14:textId="575BAA70" w:rsidR="00BB23A1" w:rsidRPr="0068304B" w:rsidRDefault="009C41FC" w:rsidP="009C41FC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Otros:</w:t>
            </w:r>
          </w:p>
        </w:tc>
      </w:tr>
      <w:tr w:rsidR="00BB23A1" w:rsidRPr="0068304B" w14:paraId="7A8D6B5E" w14:textId="77777777" w:rsidTr="4AFB7210">
        <w:tc>
          <w:tcPr>
            <w:tcW w:w="3077" w:type="dxa"/>
            <w:shd w:val="clear" w:color="auto" w:fill="D9D9D9" w:themeFill="background1" w:themeFillShade="D9"/>
          </w:tcPr>
          <w:p w14:paraId="6FDA356D" w14:textId="5762D506" w:rsidR="00BB23A1" w:rsidRPr="0068304B" w:rsidRDefault="00271AD1" w:rsidP="00271AD1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¿Cómo se vincula?</w:t>
            </w:r>
          </w:p>
        </w:tc>
        <w:tc>
          <w:tcPr>
            <w:tcW w:w="3077" w:type="dxa"/>
          </w:tcPr>
          <w:p w14:paraId="21408904" w14:textId="4709D9DA" w:rsidR="00BB23A1" w:rsidRPr="0068304B" w:rsidRDefault="4FEE0971" w:rsidP="4AFB7210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{{linkLang}}</w:t>
            </w:r>
          </w:p>
        </w:tc>
        <w:tc>
          <w:tcPr>
            <w:tcW w:w="3078" w:type="dxa"/>
          </w:tcPr>
          <w:p w14:paraId="43D52004" w14:textId="23B0E5AA" w:rsidR="00BB23A1" w:rsidRPr="0068304B" w:rsidRDefault="4FEE0971" w:rsidP="4AFB7210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{{linkHPP}}</w:t>
            </w:r>
          </w:p>
        </w:tc>
        <w:tc>
          <w:tcPr>
            <w:tcW w:w="3078" w:type="dxa"/>
          </w:tcPr>
          <w:p w14:paraId="623A10D1" w14:textId="1F115335" w:rsidR="00BB23A1" w:rsidRPr="0068304B" w:rsidRDefault="4FEE0971" w:rsidP="4AFB7210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{{linkAS}}</w:t>
            </w:r>
          </w:p>
        </w:tc>
        <w:tc>
          <w:tcPr>
            <w:tcW w:w="3078" w:type="dxa"/>
          </w:tcPr>
          <w:p w14:paraId="68A41A2F" w14:textId="11092B7F" w:rsidR="00BB23A1" w:rsidRPr="0068304B" w:rsidRDefault="1E61E4DE" w:rsidP="4AFB7210">
            <w:pPr>
              <w:spacing w:before="120" w:after="120"/>
            </w:pPr>
            <w:r>
              <w:rPr>
                <w:rFonts w:ascii="Helvetica Neue" w:hAnsi="Helvetica Neue"/>
                <w:color w:val="538135" w:themeColor="accent6" w:themeShade="BF"/>
                <w:sz w:val="20"/>
                <w:szCs w:val="20"/>
                <w:lang w:val="en-US"/>
              </w:rPr>
              <w:t xml:space="preserve">{{linkOther}}</w:t>
            </w:r>
          </w:p>
        </w:tc>
      </w:tr>
    </w:tbl>
    <w:p w14:paraId="4102DA04" w14:textId="77777777" w:rsidR="00BB23A1" w:rsidRPr="0068304B" w:rsidRDefault="00BB23A1" w:rsidP="00DC3092">
      <w:pPr>
        <w:spacing w:before="120" w:after="120"/>
        <w:rPr>
          <w:rFonts w:ascii="Helvetica Neue" w:hAnsi="Helvetica Neue"/>
          <w:sz w:val="20"/>
          <w:szCs w:val="20"/>
        </w:rPr>
      </w:pPr>
    </w:p>
    <w:sectPr w:rsidR="00BB23A1" w:rsidRPr="0068304B" w:rsidSect="00306CE0">
      <w:headerReference w:type="default" r:id="rId12"/>
      <w:footerReference w:type="defaul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030FA" w14:textId="77777777" w:rsidR="008D5B91" w:rsidRDefault="008D5B91" w:rsidP="00C93372">
      <w:pPr>
        <w:spacing w:after="0"/>
      </w:pPr>
      <w:r>
        <w:separator/>
      </w:r>
    </w:p>
  </w:endnote>
  <w:endnote w:type="continuationSeparator" w:id="0">
    <w:p w14:paraId="4D578270" w14:textId="77777777" w:rsidR="008D5B91" w:rsidRDefault="008D5B91" w:rsidP="00C93372">
      <w:pPr>
        <w:spacing w:after="0"/>
      </w:pPr>
      <w:r>
        <w:continuationSeparator/>
      </w:r>
    </w:p>
  </w:endnote>
  <w:endnote w:type="continuationNotice" w:id="1">
    <w:p w14:paraId="30C4D481" w14:textId="77777777" w:rsidR="008D5B91" w:rsidRDefault="008D5B9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ydian"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Rotis SansSerif St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F8E68" w14:textId="0F9F73F5" w:rsidR="00653952" w:rsidRDefault="006906EB">
    <w:pPr>
      <w:pStyle w:val="Piedepgina"/>
      <w:jc w:val="right"/>
    </w:pPr>
    <w:r w:rsidRPr="00D34413">
      <w:rPr>
        <w:lang w:val="es-ES"/>
      </w:rPr>
      <w:t>Planificador de unidades del P</w:t>
    </w:r>
    <w:r w:rsidR="00DC01B1">
      <w:rPr>
        <w:lang w:val="es-ES"/>
      </w:rPr>
      <w:t>OP</w:t>
    </w:r>
    <w:r>
      <w:tab/>
    </w:r>
    <w:r>
      <w:tab/>
    </w:r>
    <w:r>
      <w:tab/>
    </w:r>
    <w:r>
      <w:tab/>
    </w:r>
    <w:r>
      <w:tab/>
    </w:r>
    <w:r w:rsidR="00ED0F60">
      <w:t> </w:t>
    </w:r>
    <w:r>
      <w:tab/>
    </w:r>
    <w:r>
      <w:tab/>
    </w:r>
    <w:r>
      <w:tab/>
    </w:r>
    <w:r>
      <w:tab/>
    </w:r>
    <w:r>
      <w:tab/>
    </w:r>
    <w:r w:rsidR="00653952">
      <w:fldChar w:fldCharType="begin"/>
    </w:r>
    <w:r w:rsidR="00653952">
      <w:instrText xml:space="preserve"> PAGE   \* MERGEFORMAT </w:instrText>
    </w:r>
    <w:r w:rsidR="00653952">
      <w:fldChar w:fldCharType="separate"/>
    </w:r>
    <w:r w:rsidR="00084E49">
      <w:rPr>
        <w:noProof/>
      </w:rPr>
      <w:t>2</w:t>
    </w:r>
    <w:r w:rsidR="0065395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2F015" w14:textId="77777777" w:rsidR="008D5B91" w:rsidRDefault="008D5B91" w:rsidP="00C93372">
      <w:pPr>
        <w:spacing w:after="0"/>
      </w:pPr>
      <w:r>
        <w:separator/>
      </w:r>
    </w:p>
  </w:footnote>
  <w:footnote w:type="continuationSeparator" w:id="0">
    <w:p w14:paraId="3A703E79" w14:textId="77777777" w:rsidR="008D5B91" w:rsidRDefault="008D5B91" w:rsidP="00C93372">
      <w:pPr>
        <w:spacing w:after="0"/>
      </w:pPr>
      <w:r>
        <w:continuationSeparator/>
      </w:r>
    </w:p>
  </w:footnote>
  <w:footnote w:type="continuationNotice" w:id="1">
    <w:p w14:paraId="0E9E376B" w14:textId="77777777" w:rsidR="008D5B91" w:rsidRDefault="008D5B9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EE349" w14:textId="2EB092E8" w:rsidR="00711D4A" w:rsidRPr="00711D4A" w:rsidRDefault="004E12A1" w:rsidP="004E12A1">
    <w:pPr>
      <w:pStyle w:val="Encabezado"/>
      <w:tabs>
        <w:tab w:val="right" w:pos="8370"/>
      </w:tabs>
      <w:spacing w:after="0"/>
      <w:ind w:left="-902" w:right="108"/>
      <w:jc w:val="right"/>
      <w:rPr>
        <w:rFonts w:ascii="Rotis SansSerif Std" w:hAnsi="Rotis SansSerif Std"/>
        <w:color w:val="FFFFFF"/>
        <w:sz w:val="36"/>
      </w:rPr>
    </w:pPr>
    <w:r>
      <w:rPr>
        <w:rFonts w:ascii="Rotis SansSerif Std" w:hAnsi="Rotis SansSerif Std"/>
        <w:noProof/>
        <w:sz w:val="32"/>
      </w:rPr>
      <w:drawing>
        <wp:anchor distT="0" distB="0" distL="114300" distR="114300" simplePos="0" relativeHeight="251658241" behindDoc="0" locked="0" layoutInCell="1" allowOverlap="1" wp14:anchorId="378A02D9" wp14:editId="089EA328">
          <wp:simplePos x="0" y="0"/>
          <wp:positionH relativeFrom="column">
            <wp:posOffset>7305675</wp:posOffset>
          </wp:positionH>
          <wp:positionV relativeFrom="paragraph">
            <wp:posOffset>-1905</wp:posOffset>
          </wp:positionV>
          <wp:extent cx="2428875" cy="685800"/>
          <wp:effectExtent l="0" t="0" r="0" b="0"/>
          <wp:wrapSquare wrapText="bothSides"/>
          <wp:docPr id="3" name="Imagen 3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5E3247D" wp14:editId="30803A46">
          <wp:simplePos x="0" y="0"/>
          <wp:positionH relativeFrom="margin">
            <wp:align>left</wp:align>
          </wp:positionH>
          <wp:positionV relativeFrom="paragraph">
            <wp:posOffset>-63500</wp:posOffset>
          </wp:positionV>
          <wp:extent cx="2642235" cy="800735"/>
          <wp:effectExtent l="0" t="0" r="5715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27" t="43204"/>
                  <a:stretch>
                    <a:fillRect/>
                  </a:stretch>
                </pic:blipFill>
                <pic:spPr bwMode="auto">
                  <a:xfrm>
                    <a:off x="0" y="0"/>
                    <a:ext cx="2642235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6FEE"/>
    <w:multiLevelType w:val="hybridMultilevel"/>
    <w:tmpl w:val="7D2693E8"/>
    <w:lvl w:ilvl="0" w:tplc="8E3E46E4">
      <w:start w:val="1"/>
      <w:numFmt w:val="bullet"/>
      <w:pStyle w:val="Notelistbullet"/>
      <w:lvlText w:val="•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A5559"/>
    <w:multiLevelType w:val="hybridMultilevel"/>
    <w:tmpl w:val="DA4E8BAA"/>
    <w:lvl w:ilvl="0" w:tplc="7A0693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44406C">
      <w:start w:val="1"/>
      <w:numFmt w:val="decimal"/>
      <w:pStyle w:val="NumberedList"/>
      <w:lvlText w:val="%2."/>
      <w:lvlJc w:val="left"/>
      <w:pPr>
        <w:tabs>
          <w:tab w:val="num" w:pos="644"/>
        </w:tabs>
        <w:ind w:left="567" w:hanging="283"/>
      </w:pPr>
      <w:rPr>
        <w:rFonts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F724F"/>
    <w:multiLevelType w:val="hybridMultilevel"/>
    <w:tmpl w:val="995A76A4"/>
    <w:lvl w:ilvl="0" w:tplc="501E0522">
      <w:start w:val="1"/>
      <w:numFmt w:val="lowerLetter"/>
      <w:pStyle w:val="List2ndlevellettered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E87152E"/>
    <w:multiLevelType w:val="hybridMultilevel"/>
    <w:tmpl w:val="8814FDC8"/>
    <w:lvl w:ilvl="0" w:tplc="CF86F89E">
      <w:start w:val="1"/>
      <w:numFmt w:val="decimal"/>
      <w:pStyle w:val="List2ndlevelnumber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03D008A"/>
    <w:multiLevelType w:val="hybridMultilevel"/>
    <w:tmpl w:val="C87E0900"/>
    <w:lvl w:ilvl="0" w:tplc="6072839A">
      <w:start w:val="1"/>
      <w:numFmt w:val="decimal"/>
      <w:pStyle w:val="Not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F3E0B75"/>
    <w:multiLevelType w:val="hybridMultilevel"/>
    <w:tmpl w:val="5942C168"/>
    <w:lvl w:ilvl="0" w:tplc="4CACBCC2">
      <w:start w:val="1"/>
      <w:numFmt w:val="lowerLetter"/>
      <w:pStyle w:val="List3rdlevellettered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34641310"/>
    <w:multiLevelType w:val="hybridMultilevel"/>
    <w:tmpl w:val="01EE6F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66BF6"/>
    <w:multiLevelType w:val="hybridMultilevel"/>
    <w:tmpl w:val="2A22BEB4"/>
    <w:lvl w:ilvl="0" w:tplc="48C043AC">
      <w:start w:val="1"/>
      <w:numFmt w:val="lowerLetter"/>
      <w:pStyle w:val="Listlettered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0997468"/>
    <w:multiLevelType w:val="hybridMultilevel"/>
    <w:tmpl w:val="34DAF392"/>
    <w:lvl w:ilvl="0" w:tplc="86A88310">
      <w:start w:val="1"/>
      <w:numFmt w:val="none"/>
      <w:pStyle w:val="Listbullet"/>
      <w:lvlText w:val="•"/>
      <w:lvlJc w:val="left"/>
      <w:pPr>
        <w:tabs>
          <w:tab w:val="num" w:pos="454"/>
        </w:tabs>
        <w:ind w:left="454" w:hanging="454"/>
      </w:pPr>
      <w:rPr>
        <w:rFonts w:ascii="Helvetica" w:hAnsi="Helvetica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122007A"/>
    <w:multiLevelType w:val="hybridMultilevel"/>
    <w:tmpl w:val="00923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56B03"/>
    <w:multiLevelType w:val="hybridMultilevel"/>
    <w:tmpl w:val="6548D2C2"/>
    <w:lvl w:ilvl="0" w:tplc="23EA154C">
      <w:start w:val="1"/>
      <w:numFmt w:val="decimal"/>
      <w:pStyle w:val="List3rdlevelnumber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7721CB3"/>
    <w:multiLevelType w:val="hybridMultilevel"/>
    <w:tmpl w:val="89309A60"/>
    <w:lvl w:ilvl="0" w:tplc="5B9E2600">
      <w:start w:val="1"/>
      <w:numFmt w:val="bullet"/>
      <w:pStyle w:val="List2ndlevelbullet"/>
      <w:lvlText w:val="–"/>
      <w:lvlJc w:val="left"/>
      <w:pPr>
        <w:tabs>
          <w:tab w:val="num" w:pos="908"/>
        </w:tabs>
        <w:ind w:left="908" w:hanging="454"/>
      </w:pPr>
      <w:rPr>
        <w:rFonts w:hAnsi="Aria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C75EA"/>
    <w:multiLevelType w:val="hybridMultilevel"/>
    <w:tmpl w:val="CB984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E2C32"/>
    <w:multiLevelType w:val="hybridMultilevel"/>
    <w:tmpl w:val="88967760"/>
    <w:lvl w:ilvl="0" w:tplc="BE30C9C2">
      <w:start w:val="1"/>
      <w:numFmt w:val="none"/>
      <w:pStyle w:val="Tablelist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62912F21"/>
    <w:multiLevelType w:val="hybridMultilevel"/>
    <w:tmpl w:val="39D4CA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02DD9"/>
    <w:multiLevelType w:val="hybridMultilevel"/>
    <w:tmpl w:val="18A4C6CC"/>
    <w:lvl w:ilvl="0" w:tplc="D108C668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71C56269"/>
    <w:multiLevelType w:val="hybridMultilevel"/>
    <w:tmpl w:val="2E06E26A"/>
    <w:lvl w:ilvl="0" w:tplc="05F26CD6">
      <w:start w:val="1"/>
      <w:numFmt w:val="bullet"/>
      <w:pStyle w:val="List3rdlevelbullet"/>
      <w:lvlText w:val="•"/>
      <w:lvlJc w:val="left"/>
      <w:pPr>
        <w:tabs>
          <w:tab w:val="num" w:pos="1361"/>
        </w:tabs>
        <w:ind w:left="1361" w:hanging="454"/>
      </w:pPr>
      <w:rPr>
        <w:rFonts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B32396"/>
    <w:multiLevelType w:val="hybridMultilevel"/>
    <w:tmpl w:val="40CE7C68"/>
    <w:lvl w:ilvl="0" w:tplc="10CE2DA2">
      <w:start w:val="1"/>
      <w:numFmt w:val="decimal"/>
      <w:pStyle w:val="Tabl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58580762">
    <w:abstractNumId w:val="1"/>
  </w:num>
  <w:num w:numId="2" w16cid:durableId="1788813057">
    <w:abstractNumId w:val="8"/>
  </w:num>
  <w:num w:numId="3" w16cid:durableId="499085261">
    <w:abstractNumId w:val="11"/>
  </w:num>
  <w:num w:numId="4" w16cid:durableId="1549485638">
    <w:abstractNumId w:val="13"/>
  </w:num>
  <w:num w:numId="5" w16cid:durableId="510875900">
    <w:abstractNumId w:val="17"/>
  </w:num>
  <w:num w:numId="6" w16cid:durableId="751854200">
    <w:abstractNumId w:val="3"/>
  </w:num>
  <w:num w:numId="7" w16cid:durableId="1758288192">
    <w:abstractNumId w:val="16"/>
  </w:num>
  <w:num w:numId="8" w16cid:durableId="22679613">
    <w:abstractNumId w:val="10"/>
  </w:num>
  <w:num w:numId="9" w16cid:durableId="83456555">
    <w:abstractNumId w:val="0"/>
  </w:num>
  <w:num w:numId="10" w16cid:durableId="1039627773">
    <w:abstractNumId w:val="4"/>
  </w:num>
  <w:num w:numId="11" w16cid:durableId="848174529">
    <w:abstractNumId w:val="2"/>
  </w:num>
  <w:num w:numId="12" w16cid:durableId="1832326938">
    <w:abstractNumId w:val="7"/>
  </w:num>
  <w:num w:numId="13" w16cid:durableId="2094088349">
    <w:abstractNumId w:val="5"/>
  </w:num>
  <w:num w:numId="14" w16cid:durableId="245236706">
    <w:abstractNumId w:val="15"/>
    <w:lvlOverride w:ilvl="0">
      <w:startOverride w:val="1"/>
    </w:lvlOverride>
  </w:num>
  <w:num w:numId="15" w16cid:durableId="2002583603">
    <w:abstractNumId w:val="9"/>
  </w:num>
  <w:num w:numId="16" w16cid:durableId="919559792">
    <w:abstractNumId w:val="6"/>
  </w:num>
  <w:num w:numId="17" w16cid:durableId="1555897162">
    <w:abstractNumId w:val="14"/>
  </w:num>
  <w:num w:numId="18" w16cid:durableId="1920555619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TUxtjQwsDA3MTFS0lEKTi0uzszPAykwrAUAhHUNzSwAAAA="/>
  </w:docVars>
  <w:rsids>
    <w:rsidRoot w:val="00BA10A8"/>
    <w:rsid w:val="0000231E"/>
    <w:rsid w:val="00003AE0"/>
    <w:rsid w:val="00007718"/>
    <w:rsid w:val="00011FC4"/>
    <w:rsid w:val="000133D2"/>
    <w:rsid w:val="00013E59"/>
    <w:rsid w:val="00016B71"/>
    <w:rsid w:val="00027B41"/>
    <w:rsid w:val="00030B74"/>
    <w:rsid w:val="0003438F"/>
    <w:rsid w:val="00035128"/>
    <w:rsid w:val="00042594"/>
    <w:rsid w:val="00044ADC"/>
    <w:rsid w:val="000463D8"/>
    <w:rsid w:val="00050753"/>
    <w:rsid w:val="00051574"/>
    <w:rsid w:val="0005170C"/>
    <w:rsid w:val="00051DFF"/>
    <w:rsid w:val="00052773"/>
    <w:rsid w:val="0005631C"/>
    <w:rsid w:val="00064519"/>
    <w:rsid w:val="00072503"/>
    <w:rsid w:val="0007390C"/>
    <w:rsid w:val="00077E9B"/>
    <w:rsid w:val="00082B83"/>
    <w:rsid w:val="00084E49"/>
    <w:rsid w:val="000850C1"/>
    <w:rsid w:val="00086C1C"/>
    <w:rsid w:val="00086CD2"/>
    <w:rsid w:val="00091BDF"/>
    <w:rsid w:val="00093BB8"/>
    <w:rsid w:val="000B3496"/>
    <w:rsid w:val="000B762C"/>
    <w:rsid w:val="000C180A"/>
    <w:rsid w:val="000C5143"/>
    <w:rsid w:val="000D0353"/>
    <w:rsid w:val="000D249D"/>
    <w:rsid w:val="000D63D7"/>
    <w:rsid w:val="000F05D8"/>
    <w:rsid w:val="000F373B"/>
    <w:rsid w:val="000F6051"/>
    <w:rsid w:val="00102717"/>
    <w:rsid w:val="00106D5A"/>
    <w:rsid w:val="0011299E"/>
    <w:rsid w:val="00115507"/>
    <w:rsid w:val="00116CEE"/>
    <w:rsid w:val="00120D78"/>
    <w:rsid w:val="00122889"/>
    <w:rsid w:val="00125CEA"/>
    <w:rsid w:val="00141AB9"/>
    <w:rsid w:val="0014792C"/>
    <w:rsid w:val="00153F68"/>
    <w:rsid w:val="00166EE7"/>
    <w:rsid w:val="0018014C"/>
    <w:rsid w:val="00180593"/>
    <w:rsid w:val="0018789D"/>
    <w:rsid w:val="001A159F"/>
    <w:rsid w:val="001A7938"/>
    <w:rsid w:val="001B3019"/>
    <w:rsid w:val="001B41AC"/>
    <w:rsid w:val="001B5051"/>
    <w:rsid w:val="001B609C"/>
    <w:rsid w:val="001C1A07"/>
    <w:rsid w:val="001C45B6"/>
    <w:rsid w:val="001C6560"/>
    <w:rsid w:val="001D79A0"/>
    <w:rsid w:val="001F05BC"/>
    <w:rsid w:val="0020420C"/>
    <w:rsid w:val="00220E95"/>
    <w:rsid w:val="00230FDF"/>
    <w:rsid w:val="00232380"/>
    <w:rsid w:val="002332E2"/>
    <w:rsid w:val="00235BC0"/>
    <w:rsid w:val="00253C12"/>
    <w:rsid w:val="002613A5"/>
    <w:rsid w:val="00262E8E"/>
    <w:rsid w:val="002642F1"/>
    <w:rsid w:val="002705A2"/>
    <w:rsid w:val="00271AD1"/>
    <w:rsid w:val="0028565B"/>
    <w:rsid w:val="00294BB6"/>
    <w:rsid w:val="002952FA"/>
    <w:rsid w:val="002A3334"/>
    <w:rsid w:val="002C08BE"/>
    <w:rsid w:val="002C626F"/>
    <w:rsid w:val="002C6D8D"/>
    <w:rsid w:val="002C7F49"/>
    <w:rsid w:val="002D13C3"/>
    <w:rsid w:val="002D3A45"/>
    <w:rsid w:val="002E0690"/>
    <w:rsid w:val="002E1813"/>
    <w:rsid w:val="002F125A"/>
    <w:rsid w:val="003016A4"/>
    <w:rsid w:val="00301B99"/>
    <w:rsid w:val="00306CE0"/>
    <w:rsid w:val="003106F0"/>
    <w:rsid w:val="00323627"/>
    <w:rsid w:val="00327CD0"/>
    <w:rsid w:val="00331543"/>
    <w:rsid w:val="003353DF"/>
    <w:rsid w:val="0033583F"/>
    <w:rsid w:val="00350624"/>
    <w:rsid w:val="00351658"/>
    <w:rsid w:val="003646C8"/>
    <w:rsid w:val="003657CE"/>
    <w:rsid w:val="00372D4E"/>
    <w:rsid w:val="00377652"/>
    <w:rsid w:val="00380D62"/>
    <w:rsid w:val="00381DE5"/>
    <w:rsid w:val="00385611"/>
    <w:rsid w:val="00386943"/>
    <w:rsid w:val="00393D70"/>
    <w:rsid w:val="00393FBF"/>
    <w:rsid w:val="003945E9"/>
    <w:rsid w:val="003965BD"/>
    <w:rsid w:val="003A53B8"/>
    <w:rsid w:val="003B7EF3"/>
    <w:rsid w:val="003C457D"/>
    <w:rsid w:val="003C5E52"/>
    <w:rsid w:val="003C7F5D"/>
    <w:rsid w:val="003F15C4"/>
    <w:rsid w:val="00404078"/>
    <w:rsid w:val="00412BF4"/>
    <w:rsid w:val="00414920"/>
    <w:rsid w:val="0042204B"/>
    <w:rsid w:val="0042293A"/>
    <w:rsid w:val="00427CAC"/>
    <w:rsid w:val="0043394C"/>
    <w:rsid w:val="004464BF"/>
    <w:rsid w:val="00450166"/>
    <w:rsid w:val="00456156"/>
    <w:rsid w:val="00460CEE"/>
    <w:rsid w:val="004619D6"/>
    <w:rsid w:val="00466350"/>
    <w:rsid w:val="00470004"/>
    <w:rsid w:val="00476761"/>
    <w:rsid w:val="004832C1"/>
    <w:rsid w:val="004A0983"/>
    <w:rsid w:val="004A21FF"/>
    <w:rsid w:val="004A2A7B"/>
    <w:rsid w:val="004A547F"/>
    <w:rsid w:val="004A5F16"/>
    <w:rsid w:val="004D5C7F"/>
    <w:rsid w:val="004E12A1"/>
    <w:rsid w:val="004E3231"/>
    <w:rsid w:val="004E48EB"/>
    <w:rsid w:val="004F6887"/>
    <w:rsid w:val="005057F7"/>
    <w:rsid w:val="00511CD8"/>
    <w:rsid w:val="00524F3E"/>
    <w:rsid w:val="00533DA1"/>
    <w:rsid w:val="0053588D"/>
    <w:rsid w:val="00546D62"/>
    <w:rsid w:val="005510B3"/>
    <w:rsid w:val="005556E8"/>
    <w:rsid w:val="005634D1"/>
    <w:rsid w:val="0056637F"/>
    <w:rsid w:val="00583426"/>
    <w:rsid w:val="00585E29"/>
    <w:rsid w:val="00586BBA"/>
    <w:rsid w:val="0059512D"/>
    <w:rsid w:val="005A787B"/>
    <w:rsid w:val="005A7C68"/>
    <w:rsid w:val="005B5D47"/>
    <w:rsid w:val="005B5FE6"/>
    <w:rsid w:val="005D2DD5"/>
    <w:rsid w:val="005D7D81"/>
    <w:rsid w:val="005E0C8D"/>
    <w:rsid w:val="005E4B76"/>
    <w:rsid w:val="005F19D4"/>
    <w:rsid w:val="005F24FF"/>
    <w:rsid w:val="00631C08"/>
    <w:rsid w:val="00635148"/>
    <w:rsid w:val="006416AB"/>
    <w:rsid w:val="006444B7"/>
    <w:rsid w:val="00653952"/>
    <w:rsid w:val="006616E5"/>
    <w:rsid w:val="00662233"/>
    <w:rsid w:val="006659D6"/>
    <w:rsid w:val="00667C91"/>
    <w:rsid w:val="00667EB2"/>
    <w:rsid w:val="006778D9"/>
    <w:rsid w:val="00680B51"/>
    <w:rsid w:val="00682471"/>
    <w:rsid w:val="0068304B"/>
    <w:rsid w:val="00683201"/>
    <w:rsid w:val="00687A5A"/>
    <w:rsid w:val="006906EB"/>
    <w:rsid w:val="0069295E"/>
    <w:rsid w:val="00697F33"/>
    <w:rsid w:val="006A36E2"/>
    <w:rsid w:val="006B59EE"/>
    <w:rsid w:val="006B6C79"/>
    <w:rsid w:val="006D160E"/>
    <w:rsid w:val="006D1BD9"/>
    <w:rsid w:val="006D2AE6"/>
    <w:rsid w:val="006D2CE4"/>
    <w:rsid w:val="006D3679"/>
    <w:rsid w:val="006E319B"/>
    <w:rsid w:val="00703B53"/>
    <w:rsid w:val="00705C48"/>
    <w:rsid w:val="00710D8E"/>
    <w:rsid w:val="0071129F"/>
    <w:rsid w:val="00711D4A"/>
    <w:rsid w:val="007157D2"/>
    <w:rsid w:val="00720E92"/>
    <w:rsid w:val="00722B41"/>
    <w:rsid w:val="00725815"/>
    <w:rsid w:val="00744474"/>
    <w:rsid w:val="00752FD0"/>
    <w:rsid w:val="007806A8"/>
    <w:rsid w:val="00784A76"/>
    <w:rsid w:val="00795CF3"/>
    <w:rsid w:val="00797F76"/>
    <w:rsid w:val="007A02B3"/>
    <w:rsid w:val="007A4F15"/>
    <w:rsid w:val="007A7B9A"/>
    <w:rsid w:val="007C0984"/>
    <w:rsid w:val="007C3EE5"/>
    <w:rsid w:val="007C4256"/>
    <w:rsid w:val="007C6B60"/>
    <w:rsid w:val="007D041E"/>
    <w:rsid w:val="007D7D96"/>
    <w:rsid w:val="007E1FE5"/>
    <w:rsid w:val="007E2A1F"/>
    <w:rsid w:val="007E63F2"/>
    <w:rsid w:val="00800533"/>
    <w:rsid w:val="00804CA9"/>
    <w:rsid w:val="00805E55"/>
    <w:rsid w:val="0081023D"/>
    <w:rsid w:val="00814630"/>
    <w:rsid w:val="00816E16"/>
    <w:rsid w:val="0082098F"/>
    <w:rsid w:val="008251B6"/>
    <w:rsid w:val="00841158"/>
    <w:rsid w:val="00841334"/>
    <w:rsid w:val="008447EB"/>
    <w:rsid w:val="00860A59"/>
    <w:rsid w:val="008631B8"/>
    <w:rsid w:val="00864889"/>
    <w:rsid w:val="008670EA"/>
    <w:rsid w:val="00870212"/>
    <w:rsid w:val="00885111"/>
    <w:rsid w:val="008864AB"/>
    <w:rsid w:val="008A08D5"/>
    <w:rsid w:val="008A0F3D"/>
    <w:rsid w:val="008A2A56"/>
    <w:rsid w:val="008A2DDF"/>
    <w:rsid w:val="008B086A"/>
    <w:rsid w:val="008C13D1"/>
    <w:rsid w:val="008D5B91"/>
    <w:rsid w:val="008D76B6"/>
    <w:rsid w:val="008E6B3E"/>
    <w:rsid w:val="008F4735"/>
    <w:rsid w:val="0091222F"/>
    <w:rsid w:val="00913EB2"/>
    <w:rsid w:val="0091541D"/>
    <w:rsid w:val="009253FA"/>
    <w:rsid w:val="00930FAA"/>
    <w:rsid w:val="009314AF"/>
    <w:rsid w:val="00932523"/>
    <w:rsid w:val="00933A3B"/>
    <w:rsid w:val="00933BFF"/>
    <w:rsid w:val="009445E3"/>
    <w:rsid w:val="009546AF"/>
    <w:rsid w:val="009611B5"/>
    <w:rsid w:val="0096346E"/>
    <w:rsid w:val="00967C52"/>
    <w:rsid w:val="009712BB"/>
    <w:rsid w:val="00975A12"/>
    <w:rsid w:val="00984487"/>
    <w:rsid w:val="009A14CC"/>
    <w:rsid w:val="009A1B4F"/>
    <w:rsid w:val="009A38BE"/>
    <w:rsid w:val="009C41FC"/>
    <w:rsid w:val="009D381E"/>
    <w:rsid w:val="009E6881"/>
    <w:rsid w:val="009E7F2E"/>
    <w:rsid w:val="009F1ACE"/>
    <w:rsid w:val="009F7AEA"/>
    <w:rsid w:val="00A0306B"/>
    <w:rsid w:val="00A042EE"/>
    <w:rsid w:val="00A05475"/>
    <w:rsid w:val="00A16045"/>
    <w:rsid w:val="00A16424"/>
    <w:rsid w:val="00A201AF"/>
    <w:rsid w:val="00A2108B"/>
    <w:rsid w:val="00A520C8"/>
    <w:rsid w:val="00A53F61"/>
    <w:rsid w:val="00A5594E"/>
    <w:rsid w:val="00A679C1"/>
    <w:rsid w:val="00A94D39"/>
    <w:rsid w:val="00A95990"/>
    <w:rsid w:val="00AB6B26"/>
    <w:rsid w:val="00AB6F5F"/>
    <w:rsid w:val="00AD0340"/>
    <w:rsid w:val="00AE07A8"/>
    <w:rsid w:val="00AE59C4"/>
    <w:rsid w:val="00AE75B6"/>
    <w:rsid w:val="00AF2545"/>
    <w:rsid w:val="00AF6224"/>
    <w:rsid w:val="00B02A63"/>
    <w:rsid w:val="00B1582A"/>
    <w:rsid w:val="00B163A9"/>
    <w:rsid w:val="00B17B7B"/>
    <w:rsid w:val="00B37A8E"/>
    <w:rsid w:val="00B558D9"/>
    <w:rsid w:val="00B63EA1"/>
    <w:rsid w:val="00B6637A"/>
    <w:rsid w:val="00B71358"/>
    <w:rsid w:val="00B7314D"/>
    <w:rsid w:val="00B76D48"/>
    <w:rsid w:val="00B85256"/>
    <w:rsid w:val="00B948C3"/>
    <w:rsid w:val="00BA0F88"/>
    <w:rsid w:val="00BA10A8"/>
    <w:rsid w:val="00BA3DC1"/>
    <w:rsid w:val="00BB23A1"/>
    <w:rsid w:val="00BB39D4"/>
    <w:rsid w:val="00BC5A60"/>
    <w:rsid w:val="00BC7F61"/>
    <w:rsid w:val="00BD171D"/>
    <w:rsid w:val="00BE06DE"/>
    <w:rsid w:val="00BE326F"/>
    <w:rsid w:val="00BE4939"/>
    <w:rsid w:val="00C17FEF"/>
    <w:rsid w:val="00C261EF"/>
    <w:rsid w:val="00C27A8C"/>
    <w:rsid w:val="00C3653C"/>
    <w:rsid w:val="00C57AC1"/>
    <w:rsid w:val="00C7424F"/>
    <w:rsid w:val="00C74F7D"/>
    <w:rsid w:val="00C761D5"/>
    <w:rsid w:val="00C775FA"/>
    <w:rsid w:val="00C925FD"/>
    <w:rsid w:val="00C93372"/>
    <w:rsid w:val="00C97675"/>
    <w:rsid w:val="00CA0243"/>
    <w:rsid w:val="00CA2FD2"/>
    <w:rsid w:val="00CA7D5B"/>
    <w:rsid w:val="00CB4BCF"/>
    <w:rsid w:val="00CB6650"/>
    <w:rsid w:val="00CB7171"/>
    <w:rsid w:val="00CC408D"/>
    <w:rsid w:val="00CC4B4A"/>
    <w:rsid w:val="00CC70D3"/>
    <w:rsid w:val="00CD246F"/>
    <w:rsid w:val="00CD350C"/>
    <w:rsid w:val="00CD65E4"/>
    <w:rsid w:val="00CE260C"/>
    <w:rsid w:val="00CE3A2C"/>
    <w:rsid w:val="00D006EF"/>
    <w:rsid w:val="00D0315A"/>
    <w:rsid w:val="00D03745"/>
    <w:rsid w:val="00D03850"/>
    <w:rsid w:val="00D0663C"/>
    <w:rsid w:val="00D13EFA"/>
    <w:rsid w:val="00D1686E"/>
    <w:rsid w:val="00D200A8"/>
    <w:rsid w:val="00D227A8"/>
    <w:rsid w:val="00D26615"/>
    <w:rsid w:val="00D51D19"/>
    <w:rsid w:val="00D64B18"/>
    <w:rsid w:val="00D73147"/>
    <w:rsid w:val="00D74F15"/>
    <w:rsid w:val="00D75BCE"/>
    <w:rsid w:val="00D761FE"/>
    <w:rsid w:val="00D83F7A"/>
    <w:rsid w:val="00D9463B"/>
    <w:rsid w:val="00D948D2"/>
    <w:rsid w:val="00DA507F"/>
    <w:rsid w:val="00DB25E6"/>
    <w:rsid w:val="00DB36E2"/>
    <w:rsid w:val="00DB4151"/>
    <w:rsid w:val="00DC01B1"/>
    <w:rsid w:val="00DC3092"/>
    <w:rsid w:val="00DD0C98"/>
    <w:rsid w:val="00DD42DA"/>
    <w:rsid w:val="00DD519D"/>
    <w:rsid w:val="00DD7AC9"/>
    <w:rsid w:val="00DE346E"/>
    <w:rsid w:val="00DE3B3D"/>
    <w:rsid w:val="00DF1F3A"/>
    <w:rsid w:val="00DF3FDC"/>
    <w:rsid w:val="00DF7AEE"/>
    <w:rsid w:val="00E075E8"/>
    <w:rsid w:val="00E4210C"/>
    <w:rsid w:val="00E5207A"/>
    <w:rsid w:val="00E55CAE"/>
    <w:rsid w:val="00E565F2"/>
    <w:rsid w:val="00E67F9B"/>
    <w:rsid w:val="00E71EE9"/>
    <w:rsid w:val="00E7574A"/>
    <w:rsid w:val="00E83914"/>
    <w:rsid w:val="00E83DE5"/>
    <w:rsid w:val="00E95472"/>
    <w:rsid w:val="00E960FC"/>
    <w:rsid w:val="00E97AD6"/>
    <w:rsid w:val="00EA2C8D"/>
    <w:rsid w:val="00EA6FB2"/>
    <w:rsid w:val="00EB786C"/>
    <w:rsid w:val="00EC0CB3"/>
    <w:rsid w:val="00EC30F8"/>
    <w:rsid w:val="00EC6918"/>
    <w:rsid w:val="00ED0F60"/>
    <w:rsid w:val="00ED2208"/>
    <w:rsid w:val="00ED3709"/>
    <w:rsid w:val="00ED5248"/>
    <w:rsid w:val="00ED60D9"/>
    <w:rsid w:val="00EE1619"/>
    <w:rsid w:val="00EF7136"/>
    <w:rsid w:val="00F013F4"/>
    <w:rsid w:val="00F22786"/>
    <w:rsid w:val="00F308B2"/>
    <w:rsid w:val="00F36360"/>
    <w:rsid w:val="00F4074E"/>
    <w:rsid w:val="00F4191F"/>
    <w:rsid w:val="00F566C2"/>
    <w:rsid w:val="00F64171"/>
    <w:rsid w:val="00F76354"/>
    <w:rsid w:val="00F769B5"/>
    <w:rsid w:val="00F8383D"/>
    <w:rsid w:val="00F865B7"/>
    <w:rsid w:val="00F91495"/>
    <w:rsid w:val="00FA0CA2"/>
    <w:rsid w:val="00FA6B99"/>
    <w:rsid w:val="00FB79A8"/>
    <w:rsid w:val="00FD580B"/>
    <w:rsid w:val="00FD6091"/>
    <w:rsid w:val="0125C6E3"/>
    <w:rsid w:val="016C6E4A"/>
    <w:rsid w:val="01978C16"/>
    <w:rsid w:val="01D26E38"/>
    <w:rsid w:val="02F4264F"/>
    <w:rsid w:val="03DC1EAA"/>
    <w:rsid w:val="04640092"/>
    <w:rsid w:val="0537BD69"/>
    <w:rsid w:val="05DB9221"/>
    <w:rsid w:val="07132068"/>
    <w:rsid w:val="07A2D713"/>
    <w:rsid w:val="07CD4519"/>
    <w:rsid w:val="07D03495"/>
    <w:rsid w:val="08AD3DA9"/>
    <w:rsid w:val="08C3CB9F"/>
    <w:rsid w:val="09C71BE5"/>
    <w:rsid w:val="0A25BCDD"/>
    <w:rsid w:val="0A5518EB"/>
    <w:rsid w:val="0CA01F8E"/>
    <w:rsid w:val="0CE9634F"/>
    <w:rsid w:val="0DB27775"/>
    <w:rsid w:val="0E33DA66"/>
    <w:rsid w:val="0E759216"/>
    <w:rsid w:val="0EB6740B"/>
    <w:rsid w:val="0EEC9F28"/>
    <w:rsid w:val="103BFD3B"/>
    <w:rsid w:val="107F1D8B"/>
    <w:rsid w:val="109A999A"/>
    <w:rsid w:val="11566B28"/>
    <w:rsid w:val="11E25607"/>
    <w:rsid w:val="12A3D6DF"/>
    <w:rsid w:val="130A5F42"/>
    <w:rsid w:val="135A0BE7"/>
    <w:rsid w:val="13BB922D"/>
    <w:rsid w:val="1442E257"/>
    <w:rsid w:val="14733CD3"/>
    <w:rsid w:val="14DDC191"/>
    <w:rsid w:val="14DFB051"/>
    <w:rsid w:val="14F4D97A"/>
    <w:rsid w:val="150AFEC0"/>
    <w:rsid w:val="155CB0BB"/>
    <w:rsid w:val="16424C44"/>
    <w:rsid w:val="16B8AFCD"/>
    <w:rsid w:val="18542663"/>
    <w:rsid w:val="186564BA"/>
    <w:rsid w:val="18769C3D"/>
    <w:rsid w:val="1879F100"/>
    <w:rsid w:val="19C105AD"/>
    <w:rsid w:val="1A178E8B"/>
    <w:rsid w:val="1ABE6B67"/>
    <w:rsid w:val="1B066CD3"/>
    <w:rsid w:val="1B2EF573"/>
    <w:rsid w:val="1B858378"/>
    <w:rsid w:val="1B9FF004"/>
    <w:rsid w:val="1BDD2E1F"/>
    <w:rsid w:val="1BDDFE68"/>
    <w:rsid w:val="1D39F46D"/>
    <w:rsid w:val="1D5EC33A"/>
    <w:rsid w:val="1E1BCB69"/>
    <w:rsid w:val="1E61E4DE"/>
    <w:rsid w:val="1EB1D1A9"/>
    <w:rsid w:val="1F1FFE38"/>
    <w:rsid w:val="1F5B81F1"/>
    <w:rsid w:val="209CD7FA"/>
    <w:rsid w:val="2188B2D3"/>
    <w:rsid w:val="229BE54F"/>
    <w:rsid w:val="23608913"/>
    <w:rsid w:val="250C478E"/>
    <w:rsid w:val="2549D090"/>
    <w:rsid w:val="25BED40E"/>
    <w:rsid w:val="25E21CF7"/>
    <w:rsid w:val="27C4C95A"/>
    <w:rsid w:val="27F07170"/>
    <w:rsid w:val="28444880"/>
    <w:rsid w:val="28BD2B1A"/>
    <w:rsid w:val="29255D40"/>
    <w:rsid w:val="2A23590E"/>
    <w:rsid w:val="2A4FAE2A"/>
    <w:rsid w:val="2A532FB2"/>
    <w:rsid w:val="2AD72898"/>
    <w:rsid w:val="2AEB851E"/>
    <w:rsid w:val="2B01E430"/>
    <w:rsid w:val="2B1372A9"/>
    <w:rsid w:val="2BCDC5C9"/>
    <w:rsid w:val="2C4BEDA1"/>
    <w:rsid w:val="2C7D17FB"/>
    <w:rsid w:val="2CAC4B06"/>
    <w:rsid w:val="2E0CCA3D"/>
    <w:rsid w:val="2E46A312"/>
    <w:rsid w:val="2EF7D8A9"/>
    <w:rsid w:val="2FECD8B0"/>
    <w:rsid w:val="30485475"/>
    <w:rsid w:val="30560A6A"/>
    <w:rsid w:val="311BB9D6"/>
    <w:rsid w:val="314D26F6"/>
    <w:rsid w:val="319B3B4C"/>
    <w:rsid w:val="32E15C78"/>
    <w:rsid w:val="32EBC40B"/>
    <w:rsid w:val="3309AD8A"/>
    <w:rsid w:val="3316646A"/>
    <w:rsid w:val="33AA7426"/>
    <w:rsid w:val="33F2B5AF"/>
    <w:rsid w:val="3427B4F4"/>
    <w:rsid w:val="34C59C41"/>
    <w:rsid w:val="34D60A71"/>
    <w:rsid w:val="354694B9"/>
    <w:rsid w:val="36190AE0"/>
    <w:rsid w:val="371A44D3"/>
    <w:rsid w:val="378438EB"/>
    <w:rsid w:val="37CC7E5E"/>
    <w:rsid w:val="38CCCC62"/>
    <w:rsid w:val="3A1F0A44"/>
    <w:rsid w:val="3B519D0C"/>
    <w:rsid w:val="3B5DC444"/>
    <w:rsid w:val="3B60ADE8"/>
    <w:rsid w:val="3B693FCC"/>
    <w:rsid w:val="3BFC1DB3"/>
    <w:rsid w:val="3C5D4332"/>
    <w:rsid w:val="3DBFE005"/>
    <w:rsid w:val="3EA382D4"/>
    <w:rsid w:val="3F60D869"/>
    <w:rsid w:val="3F930560"/>
    <w:rsid w:val="3FF9C28B"/>
    <w:rsid w:val="40383C9E"/>
    <w:rsid w:val="406BA958"/>
    <w:rsid w:val="4077DD60"/>
    <w:rsid w:val="41C9DA49"/>
    <w:rsid w:val="423BD1C2"/>
    <w:rsid w:val="44E74ED0"/>
    <w:rsid w:val="46080A45"/>
    <w:rsid w:val="470ABEA0"/>
    <w:rsid w:val="47E68CC9"/>
    <w:rsid w:val="48220BB6"/>
    <w:rsid w:val="4AFB7210"/>
    <w:rsid w:val="4C6B7162"/>
    <w:rsid w:val="4C73E8E3"/>
    <w:rsid w:val="4CFB8B18"/>
    <w:rsid w:val="4D5E2143"/>
    <w:rsid w:val="4D9DB9C6"/>
    <w:rsid w:val="4DC8F5BE"/>
    <w:rsid w:val="4DEB5D8E"/>
    <w:rsid w:val="4E1CA2CD"/>
    <w:rsid w:val="4E3DB231"/>
    <w:rsid w:val="4E459F04"/>
    <w:rsid w:val="4EB914AB"/>
    <w:rsid w:val="4EDC0D22"/>
    <w:rsid w:val="4F85BB59"/>
    <w:rsid w:val="4FEE0971"/>
    <w:rsid w:val="5002721B"/>
    <w:rsid w:val="5019ABB5"/>
    <w:rsid w:val="5057E4CB"/>
    <w:rsid w:val="50BE7526"/>
    <w:rsid w:val="51BFE308"/>
    <w:rsid w:val="52AF30AC"/>
    <w:rsid w:val="538C41DB"/>
    <w:rsid w:val="53BFF2E3"/>
    <w:rsid w:val="53C41218"/>
    <w:rsid w:val="53CBD1A0"/>
    <w:rsid w:val="546F3418"/>
    <w:rsid w:val="548F81A2"/>
    <w:rsid w:val="558710AB"/>
    <w:rsid w:val="55A95204"/>
    <w:rsid w:val="55CEE7E4"/>
    <w:rsid w:val="5608CE35"/>
    <w:rsid w:val="5702B56C"/>
    <w:rsid w:val="578CD837"/>
    <w:rsid w:val="57C99F8E"/>
    <w:rsid w:val="58106687"/>
    <w:rsid w:val="581FE70E"/>
    <w:rsid w:val="5960E870"/>
    <w:rsid w:val="5B96BB6E"/>
    <w:rsid w:val="5BB8F07B"/>
    <w:rsid w:val="5BC1E3AD"/>
    <w:rsid w:val="5C9A8C8D"/>
    <w:rsid w:val="5D822216"/>
    <w:rsid w:val="5DEC90C4"/>
    <w:rsid w:val="5E011202"/>
    <w:rsid w:val="5E6312AF"/>
    <w:rsid w:val="5F4BF9C0"/>
    <w:rsid w:val="5FC1B7BE"/>
    <w:rsid w:val="60924499"/>
    <w:rsid w:val="60AB2022"/>
    <w:rsid w:val="60C91297"/>
    <w:rsid w:val="61B40905"/>
    <w:rsid w:val="6225C16F"/>
    <w:rsid w:val="635DD421"/>
    <w:rsid w:val="636FD87D"/>
    <w:rsid w:val="640D2A8E"/>
    <w:rsid w:val="649F6588"/>
    <w:rsid w:val="6550DAE5"/>
    <w:rsid w:val="65D9507F"/>
    <w:rsid w:val="662469C4"/>
    <w:rsid w:val="662EC150"/>
    <w:rsid w:val="66F73D41"/>
    <w:rsid w:val="677034E7"/>
    <w:rsid w:val="67B3E24F"/>
    <w:rsid w:val="69218A24"/>
    <w:rsid w:val="69911FC1"/>
    <w:rsid w:val="69C729FD"/>
    <w:rsid w:val="6A1CB344"/>
    <w:rsid w:val="6A9C69EC"/>
    <w:rsid w:val="6B411863"/>
    <w:rsid w:val="6BC10B01"/>
    <w:rsid w:val="6C2DB704"/>
    <w:rsid w:val="6C69CD65"/>
    <w:rsid w:val="6C72482C"/>
    <w:rsid w:val="6D5461E9"/>
    <w:rsid w:val="6DC4A38F"/>
    <w:rsid w:val="6DFC35C7"/>
    <w:rsid w:val="6E0A7DB6"/>
    <w:rsid w:val="6E328DE9"/>
    <w:rsid w:val="6ED6079F"/>
    <w:rsid w:val="6FC857E7"/>
    <w:rsid w:val="6FF60511"/>
    <w:rsid w:val="7033C806"/>
    <w:rsid w:val="7046CDCC"/>
    <w:rsid w:val="70AB2050"/>
    <w:rsid w:val="7136FFC8"/>
    <w:rsid w:val="7197CFBD"/>
    <w:rsid w:val="71B449D0"/>
    <w:rsid w:val="72AF0C2F"/>
    <w:rsid w:val="72CCA9AD"/>
    <w:rsid w:val="73C10C69"/>
    <w:rsid w:val="74262852"/>
    <w:rsid w:val="74673902"/>
    <w:rsid w:val="74D48C25"/>
    <w:rsid w:val="752EDD5B"/>
    <w:rsid w:val="75B4C003"/>
    <w:rsid w:val="75B98B84"/>
    <w:rsid w:val="767A0922"/>
    <w:rsid w:val="770516D8"/>
    <w:rsid w:val="7724ED35"/>
    <w:rsid w:val="78344BF4"/>
    <w:rsid w:val="78C9D211"/>
    <w:rsid w:val="78E91E47"/>
    <w:rsid w:val="7988DBFD"/>
    <w:rsid w:val="7A625607"/>
    <w:rsid w:val="7AA947B4"/>
    <w:rsid w:val="7AF0C60B"/>
    <w:rsid w:val="7BDD7D98"/>
    <w:rsid w:val="7C8ED836"/>
    <w:rsid w:val="7D6E2D4A"/>
    <w:rsid w:val="7E11BF55"/>
    <w:rsid w:val="7E200084"/>
    <w:rsid w:val="7E448E60"/>
    <w:rsid w:val="7EA8AD43"/>
    <w:rsid w:val="7ED72279"/>
    <w:rsid w:val="7EFAB2CC"/>
    <w:rsid w:val="7F106D78"/>
    <w:rsid w:val="7F3E3B45"/>
    <w:rsid w:val="7F99FC33"/>
    <w:rsid w:val="7FD6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EA756"/>
  <w15:chartTrackingRefBased/>
  <w15:docId w15:val="{87951E97-9E28-4276-92EC-8C95D1B9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caption" w:locked="1" w:semiHidden="1" w:unhideWhenUsed="1" w:qFormat="1"/>
    <w:lsdException w:name="annotation reference" w:locked="1"/>
    <w:lsdException w:name="page number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Note Heading" w:locked="1"/>
    <w:lsdException w:name="Body Text 2" w:locked="1"/>
    <w:lsdException w:name="Body Text Indent 2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Normal (Web)" w:locked="1"/>
    <w:lsdException w:name="Normal Table" w:semiHidden="1" w:unhideWhenUsed="1"/>
    <w:lsdException w:name="annotation subjec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79A0"/>
    <w:pPr>
      <w:spacing w:after="240"/>
      <w:jc w:val="both"/>
    </w:pPr>
    <w:rPr>
      <w:rFonts w:ascii="Times New Roman" w:hAnsi="Times New Roman"/>
      <w:sz w:val="24"/>
      <w:szCs w:val="24"/>
      <w:lang w:eastAsia="en-US"/>
    </w:rPr>
  </w:style>
  <w:style w:type="paragraph" w:styleId="Ttulo1">
    <w:name w:val="heading 1"/>
    <w:basedOn w:val="Normal"/>
    <w:next w:val="Ttulo2"/>
    <w:link w:val="Ttulo1Car"/>
    <w:qFormat/>
    <w:rsid w:val="001D79A0"/>
    <w:pPr>
      <w:keepNext/>
      <w:pageBreakBefore/>
      <w:pBdr>
        <w:top w:val="single" w:sz="2" w:space="3" w:color="999999"/>
        <w:left w:val="single" w:sz="2" w:space="4" w:color="999999"/>
        <w:bottom w:val="single" w:sz="2" w:space="3" w:color="999999"/>
        <w:right w:val="single" w:sz="2" w:space="4" w:color="999999"/>
      </w:pBdr>
      <w:shd w:val="clear" w:color="auto" w:fill="999999"/>
      <w:tabs>
        <w:tab w:val="left" w:pos="907"/>
      </w:tabs>
      <w:ind w:left="113" w:right="96"/>
      <w:outlineLvl w:val="0"/>
    </w:pPr>
    <w:rPr>
      <w:rFonts w:ascii="Gill Sans" w:hAnsi="Gill Sans" w:cs="Arial"/>
      <w:bCs/>
      <w:color w:val="000000"/>
      <w:kern w:val="32"/>
      <w:sz w:val="20"/>
      <w:szCs w:val="32"/>
    </w:rPr>
  </w:style>
  <w:style w:type="paragraph" w:styleId="Ttulo2">
    <w:name w:val="heading 2"/>
    <w:basedOn w:val="Normal"/>
    <w:next w:val="Ttulo3"/>
    <w:link w:val="Ttulo2Car"/>
    <w:qFormat/>
    <w:rsid w:val="001D79A0"/>
    <w:pPr>
      <w:keepNext/>
      <w:pageBreakBefore/>
      <w:pBdr>
        <w:top w:val="single" w:sz="2" w:space="5" w:color="999999"/>
        <w:left w:val="single" w:sz="2" w:space="0" w:color="999999"/>
        <w:bottom w:val="single" w:sz="2" w:space="5" w:color="999999"/>
      </w:pBdr>
      <w:shd w:val="clear" w:color="auto" w:fill="C0C0C0"/>
      <w:tabs>
        <w:tab w:val="left" w:pos="907"/>
      </w:tabs>
      <w:spacing w:after="360"/>
      <w:ind w:left="57"/>
      <w:outlineLvl w:val="1"/>
    </w:pPr>
    <w:rPr>
      <w:rFonts w:ascii="Gill Sans" w:hAnsi="Gill Sans" w:cs="Arial"/>
      <w:bCs/>
      <w:iCs/>
      <w:color w:val="EAEAEA"/>
      <w:sz w:val="36"/>
      <w:szCs w:val="28"/>
    </w:rPr>
  </w:style>
  <w:style w:type="paragraph" w:styleId="Ttulo3">
    <w:name w:val="heading 3"/>
    <w:basedOn w:val="Master"/>
    <w:next w:val="Normal"/>
    <w:link w:val="Ttulo3Car"/>
    <w:qFormat/>
    <w:rsid w:val="001D79A0"/>
    <w:pPr>
      <w:keepNext/>
      <w:tabs>
        <w:tab w:val="clear" w:pos="454"/>
      </w:tabs>
      <w:spacing w:before="240"/>
      <w:jc w:val="left"/>
      <w:outlineLvl w:val="2"/>
    </w:pPr>
    <w:rPr>
      <w:rFonts w:ascii="Gill Sans" w:hAnsi="Gill Sans" w:cs="Arial"/>
      <w:bCs/>
      <w:color w:val="808080"/>
      <w:sz w:val="40"/>
      <w:szCs w:val="26"/>
    </w:rPr>
  </w:style>
  <w:style w:type="paragraph" w:styleId="Ttulo4">
    <w:name w:val="heading 4"/>
    <w:basedOn w:val="Master"/>
    <w:next w:val="Normal"/>
    <w:link w:val="Ttulo4Car"/>
    <w:qFormat/>
    <w:rsid w:val="001D79A0"/>
    <w:pPr>
      <w:keepNext/>
      <w:tabs>
        <w:tab w:val="clear" w:pos="454"/>
      </w:tabs>
      <w:spacing w:before="240"/>
      <w:jc w:val="left"/>
      <w:outlineLvl w:val="3"/>
    </w:pPr>
    <w:rPr>
      <w:rFonts w:ascii="Gill Sans" w:hAnsi="Gill Sans"/>
      <w:b/>
      <w:bCs/>
      <w:sz w:val="28"/>
      <w:szCs w:val="28"/>
    </w:rPr>
  </w:style>
  <w:style w:type="paragraph" w:styleId="Ttulo5">
    <w:name w:val="heading 5"/>
    <w:basedOn w:val="Master"/>
    <w:next w:val="Normal"/>
    <w:link w:val="Ttulo5Car"/>
    <w:qFormat/>
    <w:rsid w:val="001D79A0"/>
    <w:pPr>
      <w:keepNext/>
      <w:tabs>
        <w:tab w:val="clear" w:pos="454"/>
      </w:tabs>
      <w:spacing w:before="120"/>
      <w:jc w:val="left"/>
      <w:outlineLvl w:val="4"/>
    </w:pPr>
    <w:rPr>
      <w:rFonts w:ascii="Gill Sans" w:hAnsi="Gill Sans"/>
      <w:b/>
      <w:bCs/>
      <w:iCs/>
      <w:sz w:val="22"/>
      <w:szCs w:val="26"/>
    </w:rPr>
  </w:style>
  <w:style w:type="paragraph" w:styleId="Ttulo6">
    <w:name w:val="heading 6"/>
    <w:basedOn w:val="Master"/>
    <w:next w:val="Normal"/>
    <w:link w:val="Ttulo6Car"/>
    <w:qFormat/>
    <w:rsid w:val="001D79A0"/>
    <w:pPr>
      <w:spacing w:before="120" w:after="0"/>
      <w:jc w:val="left"/>
      <w:outlineLvl w:val="5"/>
    </w:pPr>
    <w:rPr>
      <w:rFonts w:ascii="Gill Sans" w:hAnsi="Gill Sans"/>
      <w:b/>
      <w:bCs/>
      <w:sz w:val="20"/>
      <w:szCs w:val="22"/>
    </w:rPr>
  </w:style>
  <w:style w:type="paragraph" w:styleId="Ttulo7">
    <w:name w:val="heading 7"/>
    <w:basedOn w:val="Master"/>
    <w:next w:val="Normal"/>
    <w:link w:val="Ttulo7Car"/>
    <w:qFormat/>
    <w:rsid w:val="001D79A0"/>
    <w:pPr>
      <w:spacing w:before="120" w:after="0"/>
      <w:jc w:val="left"/>
      <w:outlineLvl w:val="6"/>
    </w:pPr>
    <w:rPr>
      <w:rFonts w:ascii="Gill Sans" w:hAnsi="Gill Sans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1D79A0"/>
    <w:pPr>
      <w:keepNext/>
      <w:outlineLvl w:val="8"/>
    </w:pPr>
    <w:rPr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A10A8"/>
    <w:rPr>
      <w:rFonts w:eastAsia="Times New Roman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semiHidden/>
    <w:rsid w:val="001D79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BA10A8"/>
    <w:rPr>
      <w:rFonts w:ascii="Tahoma" w:hAnsi="Tahoma" w:cs="Tahoma"/>
      <w:sz w:val="16"/>
      <w:szCs w:val="16"/>
      <w:lang w:val="x-none" w:eastAsia="en-US"/>
    </w:rPr>
  </w:style>
  <w:style w:type="paragraph" w:styleId="Sinespaciado">
    <w:name w:val="No Spacing"/>
    <w:qFormat/>
    <w:rsid w:val="003F15C4"/>
    <w:rPr>
      <w:rFonts w:eastAsia="Times New Roman"/>
      <w:sz w:val="22"/>
      <w:szCs w:val="22"/>
      <w:lang w:val="en-GB" w:eastAsia="en-US"/>
    </w:rPr>
  </w:style>
  <w:style w:type="character" w:styleId="Textoennegrita">
    <w:name w:val="Strong"/>
    <w:basedOn w:val="Fuentedeprrafopredeter"/>
    <w:qFormat/>
    <w:rsid w:val="003F15C4"/>
    <w:rPr>
      <w:rFonts w:cs="Times New Roman"/>
      <w:b/>
    </w:rPr>
  </w:style>
  <w:style w:type="character" w:customStyle="1" w:styleId="Ttulo3Car">
    <w:name w:val="Título 3 Car"/>
    <w:basedOn w:val="Fuentedeprrafopredeter"/>
    <w:link w:val="Ttulo3"/>
    <w:locked/>
    <w:rsid w:val="003F15C4"/>
    <w:rPr>
      <w:rFonts w:ascii="Gill Sans" w:hAnsi="Gill Sans" w:cs="Arial"/>
      <w:bCs/>
      <w:color w:val="808080"/>
      <w:sz w:val="26"/>
      <w:szCs w:val="26"/>
      <w:lang w:val="x-none" w:eastAsia="en-US"/>
    </w:rPr>
  </w:style>
  <w:style w:type="paragraph" w:styleId="Encabezado">
    <w:name w:val="header"/>
    <w:basedOn w:val="Normal"/>
    <w:link w:val="EncabezadoCar"/>
    <w:rsid w:val="001D79A0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locked/>
    <w:rsid w:val="00C93372"/>
    <w:rPr>
      <w:rFonts w:ascii="Times New Roman" w:hAnsi="Times New Roman" w:cs="Times New Roman"/>
      <w:sz w:val="24"/>
      <w:szCs w:val="24"/>
      <w:lang w:val="x-none" w:eastAsia="en-US"/>
    </w:rPr>
  </w:style>
  <w:style w:type="paragraph" w:styleId="Piedepgina">
    <w:name w:val="footer"/>
    <w:basedOn w:val="Normal"/>
    <w:link w:val="PiedepginaCar"/>
    <w:uiPriority w:val="99"/>
    <w:rsid w:val="001D79A0"/>
    <w:pPr>
      <w:tabs>
        <w:tab w:val="center" w:pos="4153"/>
        <w:tab w:val="right" w:pos="8306"/>
      </w:tabs>
    </w:pPr>
    <w:rPr>
      <w:rFonts w:ascii="Myriad Pro" w:hAnsi="Myriad Pro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C93372"/>
    <w:rPr>
      <w:rFonts w:ascii="Myriad Pro" w:hAnsi="Myriad Pro" w:cs="Times New Roman"/>
      <w:sz w:val="24"/>
      <w:szCs w:val="24"/>
      <w:lang w:val="x-none" w:eastAsia="en-US"/>
    </w:rPr>
  </w:style>
  <w:style w:type="character" w:customStyle="1" w:styleId="Ttulo1Car">
    <w:name w:val="Título 1 Car"/>
    <w:basedOn w:val="Fuentedeprrafopredeter"/>
    <w:link w:val="Ttulo1"/>
    <w:locked/>
    <w:rsid w:val="003C7F5D"/>
    <w:rPr>
      <w:rFonts w:ascii="Gill Sans" w:hAnsi="Gill Sans" w:cs="Arial"/>
      <w:bCs/>
      <w:color w:val="000000"/>
      <w:kern w:val="32"/>
      <w:sz w:val="32"/>
      <w:szCs w:val="32"/>
      <w:shd w:val="clear" w:color="auto" w:fill="999999"/>
      <w:lang w:val="x-none" w:eastAsia="en-US"/>
    </w:rPr>
  </w:style>
  <w:style w:type="character" w:styleId="Refdecomentario">
    <w:name w:val="annotation reference"/>
    <w:basedOn w:val="Fuentedeprrafopredeter"/>
    <w:semiHidden/>
    <w:rsid w:val="001D79A0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rsid w:val="001D79A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locked/>
    <w:rsid w:val="004E3231"/>
    <w:rPr>
      <w:rFonts w:ascii="Times New Roman" w:hAnsi="Times New Roman" w:cs="Times New Roman"/>
      <w:lang w:val="x-none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1D79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locked/>
    <w:rsid w:val="004E3231"/>
    <w:rPr>
      <w:rFonts w:ascii="Times New Roman" w:hAnsi="Times New Roman" w:cs="Times New Roman"/>
      <w:b/>
      <w:bCs/>
      <w:lang w:val="x-none" w:eastAsia="en-US"/>
    </w:rPr>
  </w:style>
  <w:style w:type="paragraph" w:customStyle="1" w:styleId="Body">
    <w:name w:val="Body"/>
    <w:basedOn w:val="Master"/>
    <w:link w:val="BodyChar2"/>
    <w:rsid w:val="001D79A0"/>
    <w:pPr>
      <w:spacing w:after="240"/>
    </w:pPr>
    <w:rPr>
      <w:lang w:val="x-none"/>
    </w:rPr>
  </w:style>
  <w:style w:type="character" w:customStyle="1" w:styleId="BodyChar2">
    <w:name w:val="Body Char2"/>
    <w:link w:val="Body"/>
    <w:locked/>
    <w:rsid w:val="00393D70"/>
    <w:rPr>
      <w:rFonts w:ascii="Arial" w:hAnsi="Arial"/>
      <w:sz w:val="19"/>
      <w:lang w:val="x-none" w:eastAsia="en-US"/>
    </w:rPr>
  </w:style>
  <w:style w:type="character" w:styleId="Hipervnculo">
    <w:name w:val="Hyperlink"/>
    <w:basedOn w:val="Fuentedeprrafopredeter"/>
    <w:rsid w:val="001D79A0"/>
    <w:rPr>
      <w:rFonts w:ascii="Arial" w:hAnsi="Arial" w:cs="Times New Roman"/>
      <w:color w:val="000000"/>
      <w:sz w:val="19"/>
      <w:u w:val="none"/>
    </w:rPr>
  </w:style>
  <w:style w:type="character" w:styleId="Hipervnculovisitado">
    <w:name w:val="FollowedHyperlink"/>
    <w:basedOn w:val="Fuentedeprrafopredeter"/>
    <w:semiHidden/>
    <w:rsid w:val="001D79A0"/>
    <w:rPr>
      <w:rFonts w:cs="Times New Roman"/>
      <w:color w:val="800080"/>
      <w:u w:val="single"/>
    </w:rPr>
  </w:style>
  <w:style w:type="paragraph" w:customStyle="1" w:styleId="Default">
    <w:name w:val="Default"/>
    <w:rsid w:val="000507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GB"/>
    </w:rPr>
  </w:style>
  <w:style w:type="paragraph" w:styleId="Prrafodelista">
    <w:name w:val="List Paragraph"/>
    <w:basedOn w:val="Normal"/>
    <w:qFormat/>
    <w:rsid w:val="00DF1F3A"/>
    <w:pPr>
      <w:ind w:left="720"/>
      <w:contextualSpacing/>
    </w:pPr>
  </w:style>
  <w:style w:type="paragraph" w:styleId="Revisin">
    <w:name w:val="Revision"/>
    <w:hidden/>
    <w:semiHidden/>
    <w:rsid w:val="00F4074E"/>
    <w:rPr>
      <w:rFonts w:eastAsia="Times New Roman"/>
      <w:sz w:val="22"/>
      <w:szCs w:val="22"/>
      <w:lang w:val="en-GB" w:eastAsia="en-US"/>
    </w:rPr>
  </w:style>
  <w:style w:type="character" w:customStyle="1" w:styleId="apple-converted-space">
    <w:name w:val="apple-converted-space"/>
    <w:rsid w:val="00F865B7"/>
  </w:style>
  <w:style w:type="character" w:customStyle="1" w:styleId="Ttulo2Car">
    <w:name w:val="Título 2 Car"/>
    <w:basedOn w:val="Fuentedeprrafopredeter"/>
    <w:link w:val="Ttulo2"/>
    <w:locked/>
    <w:rsid w:val="00166EE7"/>
    <w:rPr>
      <w:rFonts w:ascii="Gill Sans" w:hAnsi="Gill Sans" w:cs="Arial"/>
      <w:bCs/>
      <w:iCs/>
      <w:color w:val="EAEAEA"/>
      <w:sz w:val="28"/>
      <w:szCs w:val="28"/>
      <w:shd w:val="clear" w:color="auto" w:fill="C0C0C0"/>
      <w:lang w:val="x-none" w:eastAsia="en-US"/>
    </w:rPr>
  </w:style>
  <w:style w:type="character" w:customStyle="1" w:styleId="Ttulo4Car">
    <w:name w:val="Título 4 Car"/>
    <w:basedOn w:val="Fuentedeprrafopredeter"/>
    <w:link w:val="Ttulo4"/>
    <w:locked/>
    <w:rsid w:val="00166EE7"/>
    <w:rPr>
      <w:rFonts w:ascii="Gill Sans" w:hAnsi="Gill Sans" w:cs="Times New Roman"/>
      <w:b/>
      <w:bCs/>
      <w:sz w:val="28"/>
      <w:szCs w:val="28"/>
      <w:lang w:val="x-none" w:eastAsia="en-US"/>
    </w:rPr>
  </w:style>
  <w:style w:type="character" w:customStyle="1" w:styleId="Ttulo5Car">
    <w:name w:val="Título 5 Car"/>
    <w:basedOn w:val="Fuentedeprrafopredeter"/>
    <w:link w:val="Ttulo5"/>
    <w:locked/>
    <w:rsid w:val="00166EE7"/>
    <w:rPr>
      <w:rFonts w:ascii="Gill Sans" w:hAnsi="Gill Sans" w:cs="Times New Roman"/>
      <w:b/>
      <w:bCs/>
      <w:iCs/>
      <w:sz w:val="26"/>
      <w:szCs w:val="26"/>
      <w:lang w:val="x-none" w:eastAsia="en-US"/>
    </w:rPr>
  </w:style>
  <w:style w:type="character" w:customStyle="1" w:styleId="Ttulo6Car">
    <w:name w:val="Título 6 Car"/>
    <w:basedOn w:val="Fuentedeprrafopredeter"/>
    <w:link w:val="Ttulo6"/>
    <w:locked/>
    <w:rsid w:val="00166EE7"/>
    <w:rPr>
      <w:rFonts w:ascii="Gill Sans" w:hAnsi="Gill Sans" w:cs="Times New Roman"/>
      <w:b/>
      <w:bCs/>
      <w:sz w:val="22"/>
      <w:szCs w:val="22"/>
      <w:lang w:val="x-none" w:eastAsia="en-US"/>
    </w:rPr>
  </w:style>
  <w:style w:type="character" w:customStyle="1" w:styleId="Ttulo7Car">
    <w:name w:val="Título 7 Car"/>
    <w:basedOn w:val="Fuentedeprrafopredeter"/>
    <w:link w:val="Ttulo7"/>
    <w:locked/>
    <w:rsid w:val="00166EE7"/>
    <w:rPr>
      <w:rFonts w:ascii="Gill Sans" w:hAnsi="Gill Sans" w:cs="Times New Roman"/>
      <w:i/>
      <w:lang w:val="x-none" w:eastAsia="en-US"/>
    </w:rPr>
  </w:style>
  <w:style w:type="character" w:customStyle="1" w:styleId="Ttulo9Car">
    <w:name w:val="Título 9 Car"/>
    <w:basedOn w:val="Fuentedeprrafopredeter"/>
    <w:link w:val="Ttulo9"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NumberedList">
    <w:name w:val="Numbered List"/>
    <w:basedOn w:val="Normal"/>
    <w:rsid w:val="001D79A0"/>
    <w:pPr>
      <w:numPr>
        <w:ilvl w:val="1"/>
        <w:numId w:val="1"/>
      </w:numPr>
      <w:spacing w:after="120"/>
    </w:pPr>
    <w:rPr>
      <w:sz w:val="22"/>
    </w:rPr>
  </w:style>
  <w:style w:type="paragraph" w:customStyle="1" w:styleId="Listbullet">
    <w:name w:val="List (bullet)"/>
    <w:basedOn w:val="Master"/>
    <w:rsid w:val="001D79A0"/>
    <w:pPr>
      <w:numPr>
        <w:numId w:val="2"/>
      </w:numPr>
      <w:spacing w:after="240"/>
    </w:pPr>
  </w:style>
  <w:style w:type="paragraph" w:customStyle="1" w:styleId="Listnumber">
    <w:name w:val="List (number)"/>
    <w:basedOn w:val="Master"/>
    <w:rsid w:val="001D79A0"/>
    <w:pPr>
      <w:numPr>
        <w:numId w:val="14"/>
      </w:numPr>
      <w:spacing w:after="240"/>
    </w:pPr>
  </w:style>
  <w:style w:type="paragraph" w:styleId="NormalWeb">
    <w:name w:val="Normal (Web)"/>
    <w:basedOn w:val="Normal"/>
    <w:semiHidden/>
    <w:rsid w:val="001D79A0"/>
    <w:pPr>
      <w:spacing w:before="100" w:beforeAutospacing="1" w:after="100" w:afterAutospacing="1"/>
    </w:pPr>
    <w:rPr>
      <w:rFonts w:ascii="Arial Unicode MS" w:eastAsia="Times New Roman" w:hAnsi="Arial Unicode MS" w:cs="Arial Unicode MS"/>
    </w:rPr>
  </w:style>
  <w:style w:type="paragraph" w:customStyle="1" w:styleId="DefaultText">
    <w:name w:val="Default Text"/>
    <w:basedOn w:val="Normal"/>
    <w:rsid w:val="001D79A0"/>
    <w:pPr>
      <w:overflowPunct w:val="0"/>
      <w:autoSpaceDE w:val="0"/>
      <w:autoSpaceDN w:val="0"/>
      <w:adjustRightInd w:val="0"/>
      <w:textAlignment w:val="baseline"/>
    </w:pPr>
    <w:rPr>
      <w:sz w:val="22"/>
      <w:szCs w:val="20"/>
    </w:rPr>
  </w:style>
  <w:style w:type="paragraph" w:styleId="Textoindependiente">
    <w:name w:val="Body Text"/>
    <w:aliases w:val="body"/>
    <w:basedOn w:val="Normal"/>
    <w:link w:val="TextoindependienteCar"/>
    <w:semiHidden/>
    <w:rsid w:val="001D79A0"/>
    <w:pPr>
      <w:spacing w:after="100" w:afterAutospacing="1"/>
    </w:pPr>
  </w:style>
  <w:style w:type="character" w:customStyle="1" w:styleId="TextoindependienteCar">
    <w:name w:val="Texto independiente Car"/>
    <w:aliases w:val="body Car"/>
    <w:basedOn w:val="Fuentedeprrafopredeter"/>
    <w:link w:val="Textoindependiente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Sangra2detindependiente">
    <w:name w:val="Body Text Indent 2"/>
    <w:basedOn w:val="Normal"/>
    <w:link w:val="Sangra2detindependienteCar"/>
    <w:semiHidden/>
    <w:rsid w:val="001D79A0"/>
    <w:pPr>
      <w:ind w:firstLine="720"/>
    </w:p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Textoindependiente2">
    <w:name w:val="Body Text 2"/>
    <w:basedOn w:val="Normal"/>
    <w:link w:val="Textoindependiente2Car"/>
    <w:semiHidden/>
    <w:rsid w:val="001D79A0"/>
    <w:rPr>
      <w:b/>
      <w:bCs/>
      <w:sz w:val="32"/>
    </w:rPr>
  </w:style>
  <w:style w:type="character" w:customStyle="1" w:styleId="Textoindependiente2Car">
    <w:name w:val="Texto independiente 2 Car"/>
    <w:basedOn w:val="Fuentedeprrafopredeter"/>
    <w:link w:val="Textoindependiente2"/>
    <w:semiHidden/>
    <w:locked/>
    <w:rsid w:val="00166EE7"/>
    <w:rPr>
      <w:rFonts w:ascii="Times New Roman" w:hAnsi="Times New Roman" w:cs="Times New Roman"/>
      <w:b/>
      <w:bCs/>
      <w:sz w:val="24"/>
      <w:szCs w:val="24"/>
      <w:lang w:val="x-none" w:eastAsia="en-US"/>
    </w:rPr>
  </w:style>
  <w:style w:type="character" w:styleId="Nmerodepgina">
    <w:name w:val="page number"/>
    <w:basedOn w:val="Fuentedeprrafopredeter"/>
    <w:semiHidden/>
    <w:rsid w:val="001D79A0"/>
    <w:rPr>
      <w:rFonts w:ascii="Lydian" w:hAnsi="Lydian" w:cs="Times New Roman"/>
      <w:sz w:val="20"/>
    </w:rPr>
  </w:style>
  <w:style w:type="paragraph" w:customStyle="1" w:styleId="Footertext">
    <w:name w:val="Footer text"/>
    <w:basedOn w:val="Normal"/>
    <w:rsid w:val="001D79A0"/>
    <w:pPr>
      <w:autoSpaceDE w:val="0"/>
      <w:autoSpaceDN w:val="0"/>
      <w:adjustRightInd w:val="0"/>
    </w:pPr>
    <w:rPr>
      <w:rFonts w:ascii="Lydian" w:hAnsi="Lydian"/>
      <w:sz w:val="16"/>
      <w:szCs w:val="20"/>
      <w:lang w:val="en-US"/>
    </w:rPr>
  </w:style>
  <w:style w:type="paragraph" w:customStyle="1" w:styleId="Master">
    <w:name w:val="Master"/>
    <w:rsid w:val="001D79A0"/>
    <w:pPr>
      <w:tabs>
        <w:tab w:val="left" w:pos="454"/>
        <w:tab w:val="left" w:pos="907"/>
        <w:tab w:val="left" w:pos="1361"/>
        <w:tab w:val="left" w:pos="1814"/>
      </w:tabs>
      <w:spacing w:after="120"/>
      <w:jc w:val="both"/>
    </w:pPr>
    <w:rPr>
      <w:rFonts w:ascii="Arial" w:hAnsi="Arial"/>
      <w:sz w:val="19"/>
      <w:lang w:val="en-GB" w:eastAsia="en-US"/>
    </w:rPr>
  </w:style>
  <w:style w:type="paragraph" w:customStyle="1" w:styleId="Listcontinuation">
    <w:name w:val="List continuation"/>
    <w:basedOn w:val="Master"/>
    <w:rsid w:val="001D79A0"/>
    <w:pPr>
      <w:spacing w:after="240"/>
      <w:ind w:left="454"/>
    </w:pPr>
  </w:style>
  <w:style w:type="paragraph" w:customStyle="1" w:styleId="ContentsA">
    <w:name w:val="Contents A"/>
    <w:basedOn w:val="Master"/>
    <w:rsid w:val="001D79A0"/>
    <w:pPr>
      <w:spacing w:after="360"/>
    </w:pPr>
    <w:rPr>
      <w:b/>
      <w:color w:val="808080"/>
      <w:sz w:val="24"/>
    </w:rPr>
  </w:style>
  <w:style w:type="paragraph" w:customStyle="1" w:styleId="ContentsBlevel1">
    <w:name w:val="Contents B level 1"/>
    <w:basedOn w:val="Master"/>
    <w:rsid w:val="001D79A0"/>
    <w:pPr>
      <w:pBdr>
        <w:bottom w:val="single" w:sz="8" w:space="1" w:color="999999"/>
      </w:pBdr>
    </w:pPr>
    <w:rPr>
      <w:b/>
      <w:color w:val="808080"/>
      <w:sz w:val="24"/>
    </w:rPr>
  </w:style>
  <w:style w:type="paragraph" w:customStyle="1" w:styleId="ContentsBlevel2">
    <w:name w:val="Contents B level 2"/>
    <w:basedOn w:val="Master"/>
    <w:rsid w:val="001D79A0"/>
  </w:style>
  <w:style w:type="paragraph" w:customStyle="1" w:styleId="Tablebody">
    <w:name w:val="Table body"/>
    <w:basedOn w:val="Master"/>
    <w:rsid w:val="001D79A0"/>
    <w:pPr>
      <w:jc w:val="left"/>
    </w:pPr>
  </w:style>
  <w:style w:type="paragraph" w:customStyle="1" w:styleId="Tablebodycentred">
    <w:name w:val="Table body centred"/>
    <w:basedOn w:val="Master"/>
    <w:rsid w:val="001D79A0"/>
    <w:pPr>
      <w:jc w:val="center"/>
    </w:pPr>
  </w:style>
  <w:style w:type="paragraph" w:customStyle="1" w:styleId="Captionnumber">
    <w:name w:val="Caption number"/>
    <w:basedOn w:val="Master"/>
    <w:rsid w:val="001D79A0"/>
    <w:rPr>
      <w:b/>
      <w:color w:val="999999"/>
      <w:sz w:val="20"/>
    </w:rPr>
  </w:style>
  <w:style w:type="paragraph" w:customStyle="1" w:styleId="Captiontext">
    <w:name w:val="Caption text"/>
    <w:basedOn w:val="Master"/>
    <w:rsid w:val="001D79A0"/>
    <w:rPr>
      <w:i/>
    </w:rPr>
  </w:style>
  <w:style w:type="paragraph" w:customStyle="1" w:styleId="Tableheader">
    <w:name w:val="Table header"/>
    <w:basedOn w:val="Master"/>
    <w:rsid w:val="001D79A0"/>
    <w:rPr>
      <w:b/>
      <w:color w:val="808080"/>
    </w:rPr>
  </w:style>
  <w:style w:type="paragraph" w:customStyle="1" w:styleId="Tableheadercentred">
    <w:name w:val="Table header centred"/>
    <w:basedOn w:val="Tableheader"/>
    <w:rsid w:val="001D79A0"/>
    <w:pPr>
      <w:jc w:val="center"/>
    </w:pPr>
  </w:style>
  <w:style w:type="character" w:customStyle="1" w:styleId="Inlineframe">
    <w:name w:val="Inline frame"/>
    <w:rsid w:val="001D79A0"/>
    <w:rPr>
      <w:rFonts w:ascii="Arial" w:hAnsi="Arial"/>
      <w:sz w:val="19"/>
    </w:rPr>
  </w:style>
  <w:style w:type="paragraph" w:customStyle="1" w:styleId="Glossaryterm">
    <w:name w:val="Glossary term"/>
    <w:basedOn w:val="Tablebody"/>
    <w:rsid w:val="001D79A0"/>
    <w:rPr>
      <w:color w:val="999999"/>
    </w:rPr>
  </w:style>
  <w:style w:type="character" w:customStyle="1" w:styleId="Subscript">
    <w:name w:val="Subscript"/>
    <w:rsid w:val="001D79A0"/>
    <w:rPr>
      <w:rFonts w:ascii="Arial" w:hAnsi="Arial"/>
      <w:vertAlign w:val="subscript"/>
    </w:rPr>
  </w:style>
  <w:style w:type="character" w:customStyle="1" w:styleId="Superscript">
    <w:name w:val="Superscript"/>
    <w:rsid w:val="001D79A0"/>
    <w:rPr>
      <w:rFonts w:ascii="Arial" w:hAnsi="Arial"/>
      <w:vertAlign w:val="superscript"/>
    </w:rPr>
  </w:style>
  <w:style w:type="paragraph" w:customStyle="1" w:styleId="List2ndlevelbullet">
    <w:name w:val="List 2nd level (bullet)"/>
    <w:basedOn w:val="Master"/>
    <w:rsid w:val="001D79A0"/>
    <w:pPr>
      <w:numPr>
        <w:numId w:val="3"/>
      </w:numPr>
      <w:tabs>
        <w:tab w:val="clear" w:pos="1361"/>
      </w:tabs>
      <w:spacing w:after="240"/>
    </w:pPr>
  </w:style>
  <w:style w:type="paragraph" w:customStyle="1" w:styleId="List3rdlevelbullet">
    <w:name w:val="List 3rd level (bullet)"/>
    <w:basedOn w:val="Master"/>
    <w:rsid w:val="001D79A0"/>
    <w:pPr>
      <w:numPr>
        <w:numId w:val="7"/>
      </w:numPr>
      <w:tabs>
        <w:tab w:val="clear" w:pos="454"/>
        <w:tab w:val="clear" w:pos="907"/>
        <w:tab w:val="clear" w:pos="1814"/>
      </w:tabs>
      <w:spacing w:after="240"/>
    </w:pPr>
  </w:style>
  <w:style w:type="paragraph" w:customStyle="1" w:styleId="List2ndlevelnumber">
    <w:name w:val="List 2nd level (number)"/>
    <w:basedOn w:val="Master"/>
    <w:rsid w:val="001D79A0"/>
    <w:pPr>
      <w:numPr>
        <w:numId w:val="6"/>
      </w:numPr>
      <w:tabs>
        <w:tab w:val="clear" w:pos="454"/>
      </w:tabs>
      <w:spacing w:after="240"/>
      <w:ind w:left="908" w:hanging="454"/>
    </w:pPr>
  </w:style>
  <w:style w:type="paragraph" w:customStyle="1" w:styleId="List3rdlevelnumber">
    <w:name w:val="List 3rd level (number)"/>
    <w:basedOn w:val="Master"/>
    <w:rsid w:val="001D79A0"/>
    <w:pPr>
      <w:numPr>
        <w:numId w:val="8"/>
      </w:numPr>
      <w:tabs>
        <w:tab w:val="clear" w:pos="454"/>
        <w:tab w:val="clear" w:pos="907"/>
        <w:tab w:val="clear" w:pos="1814"/>
      </w:tabs>
      <w:spacing w:after="240"/>
    </w:pPr>
  </w:style>
  <w:style w:type="paragraph" w:customStyle="1" w:styleId="FAQanswer">
    <w:name w:val="FAQ answer"/>
    <w:basedOn w:val="Master"/>
    <w:rsid w:val="001D79A0"/>
  </w:style>
  <w:style w:type="paragraph" w:customStyle="1" w:styleId="Listcontinuation2ndlevel">
    <w:name w:val="List continuation 2nd level"/>
    <w:basedOn w:val="Master"/>
    <w:rsid w:val="001D79A0"/>
    <w:pPr>
      <w:spacing w:after="240"/>
      <w:ind w:left="907"/>
    </w:pPr>
  </w:style>
  <w:style w:type="paragraph" w:customStyle="1" w:styleId="Listcontinuation3rdlevel">
    <w:name w:val="List continuation 3rd level"/>
    <w:basedOn w:val="Master"/>
    <w:rsid w:val="001D79A0"/>
    <w:pPr>
      <w:spacing w:after="240"/>
      <w:ind w:left="1361"/>
    </w:pPr>
  </w:style>
  <w:style w:type="paragraph" w:customStyle="1" w:styleId="Captionnumbercentred">
    <w:name w:val="Caption number centred"/>
    <w:basedOn w:val="Captionnumber"/>
    <w:rsid w:val="001D79A0"/>
    <w:pPr>
      <w:jc w:val="center"/>
    </w:pPr>
  </w:style>
  <w:style w:type="paragraph" w:customStyle="1" w:styleId="Captiontextcentred">
    <w:name w:val="Caption text centred"/>
    <w:basedOn w:val="Captiontext"/>
    <w:rsid w:val="001D79A0"/>
    <w:pPr>
      <w:jc w:val="center"/>
    </w:pPr>
  </w:style>
  <w:style w:type="character" w:customStyle="1" w:styleId="Objectiveenumerator">
    <w:name w:val="Objective enumerator"/>
    <w:rsid w:val="001D79A0"/>
    <w:rPr>
      <w:rFonts w:ascii="Myriad Pro" w:hAnsi="Myriad Pro"/>
      <w:sz w:val="19"/>
    </w:rPr>
  </w:style>
  <w:style w:type="paragraph" w:customStyle="1" w:styleId="Criterionabstract">
    <w:name w:val="Criterion abstract"/>
    <w:basedOn w:val="Body"/>
    <w:rsid w:val="001D79A0"/>
  </w:style>
  <w:style w:type="paragraph" w:customStyle="1" w:styleId="FAQquestion">
    <w:name w:val="FAQ question"/>
    <w:basedOn w:val="Master"/>
    <w:next w:val="FAQanswer"/>
    <w:rsid w:val="001D79A0"/>
    <w:rPr>
      <w:b/>
      <w:color w:val="333333"/>
    </w:rPr>
  </w:style>
  <w:style w:type="paragraph" w:customStyle="1" w:styleId="Glossarydefinition">
    <w:name w:val="Glossary definition"/>
    <w:basedOn w:val="Master"/>
    <w:rsid w:val="001D79A0"/>
  </w:style>
  <w:style w:type="paragraph" w:customStyle="1" w:styleId="Maximumlevel">
    <w:name w:val="Maximum level"/>
    <w:basedOn w:val="Normal"/>
    <w:rsid w:val="001D79A0"/>
    <w:pPr>
      <w:tabs>
        <w:tab w:val="left" w:pos="454"/>
        <w:tab w:val="left" w:pos="907"/>
        <w:tab w:val="left" w:pos="1361"/>
        <w:tab w:val="left" w:pos="1814"/>
      </w:tabs>
      <w:spacing w:after="120"/>
    </w:pPr>
    <w:rPr>
      <w:rFonts w:ascii="Arial" w:hAnsi="Arial"/>
      <w:color w:val="333333"/>
      <w:sz w:val="19"/>
      <w:szCs w:val="20"/>
    </w:rPr>
  </w:style>
  <w:style w:type="paragraph" w:customStyle="1" w:styleId="Excerpt">
    <w:name w:val="Excerpt"/>
    <w:basedOn w:val="Master"/>
    <w:rsid w:val="001D79A0"/>
    <w:pPr>
      <w:spacing w:after="60"/>
      <w:ind w:left="454" w:right="454"/>
    </w:pPr>
    <w:rPr>
      <w:sz w:val="18"/>
    </w:rPr>
  </w:style>
  <w:style w:type="paragraph" w:customStyle="1" w:styleId="Tablelistbullet">
    <w:name w:val="Table list (bullet)"/>
    <w:basedOn w:val="Master"/>
    <w:rsid w:val="001D79A0"/>
    <w:pPr>
      <w:numPr>
        <w:numId w:val="4"/>
      </w:numPr>
      <w:jc w:val="left"/>
    </w:pPr>
  </w:style>
  <w:style w:type="paragraph" w:customStyle="1" w:styleId="Outlineframe">
    <w:name w:val="Outline frame"/>
    <w:basedOn w:val="Master"/>
    <w:rsid w:val="001D79A0"/>
    <w:pPr>
      <w:spacing w:before="120"/>
    </w:pPr>
  </w:style>
  <w:style w:type="paragraph" w:customStyle="1" w:styleId="Undefined">
    <w:name w:val="Undefined"/>
    <w:basedOn w:val="Master"/>
    <w:rsid w:val="001D79A0"/>
    <w:rPr>
      <w:color w:val="993300"/>
    </w:rPr>
  </w:style>
  <w:style w:type="paragraph" w:customStyle="1" w:styleId="Inlinetable">
    <w:name w:val="Inline table"/>
    <w:basedOn w:val="Master"/>
    <w:rsid w:val="001D79A0"/>
    <w:pPr>
      <w:spacing w:before="120"/>
    </w:pPr>
  </w:style>
  <w:style w:type="paragraph" w:customStyle="1" w:styleId="Bodywithoutspacing">
    <w:name w:val="Body without spacing"/>
    <w:basedOn w:val="Body"/>
    <w:rsid w:val="001D79A0"/>
    <w:pPr>
      <w:spacing w:after="0"/>
    </w:pPr>
  </w:style>
  <w:style w:type="paragraph" w:customStyle="1" w:styleId="Tablelistnumber">
    <w:name w:val="Table list (number)"/>
    <w:basedOn w:val="Master"/>
    <w:rsid w:val="001D79A0"/>
    <w:pPr>
      <w:numPr>
        <w:numId w:val="5"/>
      </w:numPr>
      <w:jc w:val="left"/>
    </w:pPr>
  </w:style>
  <w:style w:type="paragraph" w:styleId="Textonotapie">
    <w:name w:val="footnote text"/>
    <w:basedOn w:val="Normal"/>
    <w:link w:val="TextonotapieCar"/>
    <w:semiHidden/>
    <w:rsid w:val="001D79A0"/>
    <w:rPr>
      <w:rFonts w:ascii="Arial" w:hAnsi="Arial"/>
      <w:sz w:val="17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locked/>
    <w:rsid w:val="00166EE7"/>
    <w:rPr>
      <w:rFonts w:ascii="Arial" w:hAnsi="Arial" w:cs="Times New Roman"/>
      <w:sz w:val="17"/>
      <w:lang w:val="x-none" w:eastAsia="en-US"/>
    </w:rPr>
  </w:style>
  <w:style w:type="character" w:customStyle="1" w:styleId="SubscriptBold">
    <w:name w:val="Subscript Bold"/>
    <w:basedOn w:val="Subscript"/>
    <w:rsid w:val="001D79A0"/>
    <w:rPr>
      <w:rFonts w:ascii="Arial" w:hAnsi="Arial" w:cs="Times New Roman"/>
      <w:b/>
      <w:vertAlign w:val="subscript"/>
    </w:rPr>
  </w:style>
  <w:style w:type="character" w:customStyle="1" w:styleId="SuperscriptBold">
    <w:name w:val="Superscript Bold"/>
    <w:basedOn w:val="Superscript"/>
    <w:rsid w:val="001D79A0"/>
    <w:rPr>
      <w:rFonts w:ascii="Arial" w:hAnsi="Arial" w:cs="Times New Roman"/>
      <w:b/>
      <w:vertAlign w:val="superscript"/>
    </w:rPr>
  </w:style>
  <w:style w:type="paragraph" w:customStyle="1" w:styleId="ContentsBlevel3">
    <w:name w:val="Contents B level 3"/>
    <w:basedOn w:val="ContentsBlevel2"/>
    <w:rsid w:val="001D79A0"/>
    <w:pPr>
      <w:ind w:left="454"/>
    </w:pPr>
  </w:style>
  <w:style w:type="paragraph" w:customStyle="1" w:styleId="Display">
    <w:name w:val="Display"/>
    <w:basedOn w:val="Master"/>
    <w:rsid w:val="001D79A0"/>
    <w:pPr>
      <w:jc w:val="left"/>
    </w:pPr>
    <w:rPr>
      <w:b/>
      <w:color w:val="808080"/>
    </w:rPr>
  </w:style>
  <w:style w:type="paragraph" w:customStyle="1" w:styleId="Notebody">
    <w:name w:val="Note body"/>
    <w:basedOn w:val="Master"/>
    <w:rsid w:val="001D79A0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/>
    </w:pPr>
  </w:style>
  <w:style w:type="paragraph" w:customStyle="1" w:styleId="NoteHeading1">
    <w:name w:val="Note Heading1"/>
    <w:basedOn w:val="Notebody"/>
    <w:next w:val="Notebody"/>
    <w:rsid w:val="002E0690"/>
    <w:pPr>
      <w:jc w:val="left"/>
    </w:pPr>
    <w:rPr>
      <w:b/>
      <w:color w:val="808080"/>
    </w:rPr>
  </w:style>
  <w:style w:type="paragraph" w:customStyle="1" w:styleId="Notelistbullet">
    <w:name w:val="Note list (bullet)"/>
    <w:basedOn w:val="Notebody"/>
    <w:rsid w:val="001D79A0"/>
    <w:pPr>
      <w:numPr>
        <w:numId w:val="9"/>
      </w:numPr>
    </w:pPr>
  </w:style>
  <w:style w:type="paragraph" w:customStyle="1" w:styleId="Notelistnumber">
    <w:name w:val="Note list (number)"/>
    <w:basedOn w:val="Notebody"/>
    <w:rsid w:val="001D79A0"/>
    <w:pPr>
      <w:numPr>
        <w:numId w:val="10"/>
      </w:numPr>
    </w:pPr>
  </w:style>
  <w:style w:type="paragraph" w:customStyle="1" w:styleId="Titlepage">
    <w:name w:val="Title page"/>
    <w:basedOn w:val="Normal"/>
    <w:rsid w:val="001D79A0"/>
    <w:pPr>
      <w:jc w:val="center"/>
    </w:pPr>
    <w:rPr>
      <w:caps/>
      <w:sz w:val="28"/>
    </w:rPr>
  </w:style>
  <w:style w:type="paragraph" w:styleId="Ttulo">
    <w:name w:val="Title"/>
    <w:basedOn w:val="Normal"/>
    <w:link w:val="TtuloCar"/>
    <w:qFormat/>
    <w:rsid w:val="001D79A0"/>
    <w:pPr>
      <w:jc w:val="center"/>
    </w:pPr>
    <w:rPr>
      <w:b/>
      <w:bCs/>
      <w:sz w:val="28"/>
    </w:rPr>
  </w:style>
  <w:style w:type="character" w:customStyle="1" w:styleId="TtuloCar">
    <w:name w:val="Título Car"/>
    <w:basedOn w:val="Fuentedeprrafopredeter"/>
    <w:link w:val="Ttulo"/>
    <w:locked/>
    <w:rsid w:val="00166EE7"/>
    <w:rPr>
      <w:rFonts w:ascii="Times New Roman" w:hAnsi="Times New Roman" w:cs="Times New Roman"/>
      <w:b/>
      <w:bCs/>
      <w:sz w:val="24"/>
      <w:szCs w:val="24"/>
      <w:lang w:val="x-none" w:eastAsia="en-US"/>
    </w:rPr>
  </w:style>
  <w:style w:type="paragraph" w:styleId="Encabezadodenota">
    <w:name w:val="Note Heading"/>
    <w:basedOn w:val="Normal"/>
    <w:next w:val="Normal"/>
    <w:link w:val="EncabezadodenotaCar"/>
    <w:semiHidden/>
    <w:rsid w:val="001D79A0"/>
  </w:style>
  <w:style w:type="character" w:customStyle="1" w:styleId="EncabezadodenotaCar">
    <w:name w:val="Encabezado de nota Car"/>
    <w:basedOn w:val="Fuentedeprrafopredeter"/>
    <w:link w:val="Encabezadodenota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Cita">
    <w:name w:val="Quote"/>
    <w:basedOn w:val="Normal"/>
    <w:link w:val="CitaCar"/>
    <w:qFormat/>
    <w:rsid w:val="001D79A0"/>
    <w:pPr>
      <w:spacing w:before="240" w:after="120"/>
      <w:ind w:left="1134" w:right="1134"/>
    </w:pPr>
    <w:rPr>
      <w:rFonts w:ascii="Arial" w:hAnsi="Arial" w:cs="Arial"/>
      <w:sz w:val="19"/>
    </w:rPr>
  </w:style>
  <w:style w:type="character" w:customStyle="1" w:styleId="CitaCar">
    <w:name w:val="Cita Car"/>
    <w:basedOn w:val="Fuentedeprrafopredeter"/>
    <w:link w:val="Cita"/>
    <w:locked/>
    <w:rsid w:val="00166EE7"/>
    <w:rPr>
      <w:rFonts w:ascii="Arial" w:hAnsi="Arial" w:cs="Arial"/>
      <w:sz w:val="24"/>
      <w:szCs w:val="24"/>
      <w:lang w:val="x-none" w:eastAsia="en-US"/>
    </w:rPr>
  </w:style>
  <w:style w:type="paragraph" w:customStyle="1" w:styleId="Listlettered">
    <w:name w:val="List (lettered)"/>
    <w:basedOn w:val="Master"/>
    <w:rsid w:val="001D79A0"/>
    <w:pPr>
      <w:numPr>
        <w:numId w:val="12"/>
      </w:numPr>
      <w:spacing w:after="240"/>
    </w:pPr>
  </w:style>
  <w:style w:type="paragraph" w:customStyle="1" w:styleId="List2ndlevellettered">
    <w:name w:val="List 2nd level (lettered)"/>
    <w:basedOn w:val="Listlettered"/>
    <w:rsid w:val="001D79A0"/>
    <w:pPr>
      <w:numPr>
        <w:numId w:val="11"/>
      </w:numPr>
    </w:pPr>
  </w:style>
  <w:style w:type="paragraph" w:customStyle="1" w:styleId="List3rdlevellettered">
    <w:name w:val="List 3rd level (lettered)"/>
    <w:basedOn w:val="Listlettered"/>
    <w:rsid w:val="001D79A0"/>
    <w:pPr>
      <w:numPr>
        <w:numId w:val="13"/>
      </w:numPr>
      <w:tabs>
        <w:tab w:val="clear" w:pos="907"/>
        <w:tab w:val="num" w:pos="2381"/>
      </w:tabs>
      <w:ind w:left="2381" w:hanging="453"/>
    </w:pPr>
  </w:style>
  <w:style w:type="paragraph" w:customStyle="1" w:styleId="Notefirstexaminations">
    <w:name w:val="Note first examinations"/>
    <w:basedOn w:val="Notebody"/>
    <w:rsid w:val="001D79A0"/>
    <w:pPr>
      <w:pBdr>
        <w:top w:val="single" w:sz="4" w:space="10" w:color="C0C0C0"/>
        <w:left w:val="single" w:sz="4" w:space="0" w:color="C0C0C0"/>
        <w:bottom w:val="single" w:sz="4" w:space="10" w:color="C0C0C0"/>
        <w:right w:val="single" w:sz="4" w:space="0" w:color="C0C0C0"/>
      </w:pBdr>
      <w:jc w:val="center"/>
    </w:pPr>
    <w:rPr>
      <w:b/>
      <w:color w:val="C0C0C0"/>
    </w:rPr>
  </w:style>
  <w:style w:type="paragraph" w:customStyle="1" w:styleId="Quotereference">
    <w:name w:val="Quote reference"/>
    <w:basedOn w:val="Body"/>
    <w:rsid w:val="001D79A0"/>
    <w:pPr>
      <w:ind w:right="1418"/>
      <w:jc w:val="right"/>
    </w:pPr>
  </w:style>
  <w:style w:type="paragraph" w:customStyle="1" w:styleId="Quoteverse">
    <w:name w:val="Quote verse"/>
    <w:basedOn w:val="Body"/>
    <w:rsid w:val="001D79A0"/>
    <w:pPr>
      <w:spacing w:after="0"/>
      <w:ind w:left="2835"/>
    </w:pPr>
  </w:style>
  <w:style w:type="character" w:customStyle="1" w:styleId="InlineiconHL">
    <w:name w:val="Inline icon HL"/>
    <w:basedOn w:val="Fuentedeprrafopredeter"/>
    <w:rsid w:val="001D79A0"/>
    <w:rPr>
      <w:rFonts w:ascii="Arial" w:hAnsi="Arial" w:cs="Times New Roman"/>
      <w:sz w:val="19"/>
    </w:rPr>
  </w:style>
  <w:style w:type="character" w:customStyle="1" w:styleId="InlineiconSL">
    <w:name w:val="Inline icon SL"/>
    <w:basedOn w:val="InlineiconHL"/>
    <w:rsid w:val="001D79A0"/>
    <w:rPr>
      <w:rFonts w:ascii="Arial" w:hAnsi="Arial" w:cs="Times New Roman"/>
      <w:sz w:val="19"/>
    </w:rPr>
  </w:style>
  <w:style w:type="paragraph" w:customStyle="1" w:styleId="Quotewithinlist">
    <w:name w:val="Quote within list"/>
    <w:basedOn w:val="Cita"/>
    <w:rsid w:val="001D79A0"/>
  </w:style>
  <w:style w:type="paragraph" w:styleId="Mapadeldocumento">
    <w:name w:val="Document Map"/>
    <w:basedOn w:val="Normal"/>
    <w:link w:val="MapadeldocumentoCar"/>
    <w:semiHidden/>
    <w:rsid w:val="001D79A0"/>
    <w:pPr>
      <w:shd w:val="clear" w:color="auto" w:fill="000080"/>
    </w:pPr>
    <w:rPr>
      <w:rFonts w:ascii="Tahoma" w:hAnsi="Tahoma" w:cs="Tahoma"/>
    </w:rPr>
  </w:style>
  <w:style w:type="character" w:customStyle="1" w:styleId="MapadeldocumentoCar">
    <w:name w:val="Mapa del documento Car"/>
    <w:basedOn w:val="Fuentedeprrafopredeter"/>
    <w:link w:val="Mapadeldocumento"/>
    <w:semiHidden/>
    <w:locked/>
    <w:rsid w:val="00166EE7"/>
    <w:rPr>
      <w:rFonts w:ascii="Tahoma" w:hAnsi="Tahoma" w:cs="Tahoma"/>
      <w:sz w:val="24"/>
      <w:szCs w:val="24"/>
      <w:shd w:val="clear" w:color="auto" w:fill="000080"/>
      <w:lang w:val="x-none" w:eastAsia="en-US"/>
    </w:rPr>
  </w:style>
  <w:style w:type="paragraph" w:customStyle="1" w:styleId="Notebodywithoutspacing">
    <w:name w:val="Note body without spacing"/>
    <w:basedOn w:val="Notebody"/>
    <w:next w:val="Notebody"/>
    <w:rsid w:val="001D79A0"/>
    <w:pPr>
      <w:spacing w:after="0"/>
    </w:pPr>
  </w:style>
  <w:style w:type="paragraph" w:styleId="HTMLconformatoprevio">
    <w:name w:val="HTML Preformatted"/>
    <w:basedOn w:val="Normal"/>
    <w:link w:val="HTMLconformatoprevioCar"/>
    <w:semiHidden/>
    <w:rsid w:val="001D7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locked/>
    <w:rsid w:val="001D79A0"/>
    <w:rPr>
      <w:rFonts w:ascii="Courier New" w:hAnsi="Courier New" w:cs="Courier New"/>
      <w:lang w:val="en-US" w:eastAsia="en-US"/>
    </w:rPr>
  </w:style>
  <w:style w:type="paragraph" w:customStyle="1" w:styleId="Encabezadodenota1">
    <w:name w:val="Encabezado de nota1"/>
    <w:basedOn w:val="Notebody"/>
    <w:next w:val="Notebody"/>
    <w:rsid w:val="001D79A0"/>
    <w:pPr>
      <w:jc w:val="left"/>
    </w:pPr>
    <w:rPr>
      <w:b/>
      <w:color w:val="808080"/>
    </w:rPr>
  </w:style>
  <w:style w:type="character" w:customStyle="1" w:styleId="tw4winMark">
    <w:name w:val="tw4winMark"/>
    <w:rsid w:val="00DB4151"/>
    <w:rPr>
      <w:rFonts w:ascii="Courier New" w:hAnsi="Courier New"/>
      <w:vanish/>
      <w:color w:val="800080"/>
      <w:vertAlign w:val="sub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6B6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IBPublishing\Public\Templates\Publishing%20services%20style%20template\Publishing%20services%20style%20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62b6d2-c139-40f9-9b47-329cfc0b4975">
      <Terms xmlns="http://schemas.microsoft.com/office/infopath/2007/PartnerControls"/>
    </lcf76f155ced4ddcb4097134ff3c332f>
    <TaxCatchAll xmlns="368fac44-e5bc-4c2c-8357-d0255c1e9b80" xsi:nil="true"/>
    <Grupp xmlns="4162b6d2-c139-40f9-9b47-329cfc0b497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12DF94182F3341B48C7AE052A89A12" ma:contentTypeVersion="17" ma:contentTypeDescription="Crear nuevo documento." ma:contentTypeScope="" ma:versionID="157e5fc2ae99186c579b332418f9beb0">
  <xsd:schema xmlns:xsd="http://www.w3.org/2001/XMLSchema" xmlns:xs="http://www.w3.org/2001/XMLSchema" xmlns:p="http://schemas.microsoft.com/office/2006/metadata/properties" xmlns:ns2="4162b6d2-c139-40f9-9b47-329cfc0b4975" xmlns:ns3="368fac44-e5bc-4c2c-8357-d0255c1e9b80" targetNamespace="http://schemas.microsoft.com/office/2006/metadata/properties" ma:root="true" ma:fieldsID="f8b815c95b2e3592f435d3b5669eaef0" ns2:_="" ns3:_="">
    <xsd:import namespace="4162b6d2-c139-40f9-9b47-329cfc0b4975"/>
    <xsd:import namespace="368fac44-e5bc-4c2c-8357-d0255c1e9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Grup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2b6d2-c139-40f9-9b47-329cfc0b4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f283034f-99c7-4288-93d2-a438b55f5d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Grupp" ma:index="24" nillable="true" ma:displayName="Grupo" ma:format="Dropdown" ma:internalName="Grupp">
      <xsd:simpleType>
        <xsd:restriction base="dms:Choice">
          <xsd:enumeration value="12°A"/>
          <xsd:enumeration value="12°B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fac44-e5bc-4c2c-8357-d0255c1e9b8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43b521a-7540-41d3-ab2d-8a379f117e2a}" ma:internalName="TaxCatchAll" ma:showField="CatchAllData" ma:web="368fac44-e5bc-4c2c-8357-d0255c1e9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E963EC-54CB-4CA1-8AF5-904CFFDD0D35}">
  <ds:schemaRefs>
    <ds:schemaRef ds:uri="http://schemas.microsoft.com/office/2006/metadata/properties"/>
    <ds:schemaRef ds:uri="http://schemas.microsoft.com/office/infopath/2007/PartnerControls"/>
    <ds:schemaRef ds:uri="4162b6d2-c139-40f9-9b47-329cfc0b4975"/>
    <ds:schemaRef ds:uri="368fac44-e5bc-4c2c-8357-d0255c1e9b80"/>
  </ds:schemaRefs>
</ds:datastoreItem>
</file>

<file path=customXml/itemProps2.xml><?xml version="1.0" encoding="utf-8"?>
<ds:datastoreItem xmlns:ds="http://schemas.openxmlformats.org/officeDocument/2006/customXml" ds:itemID="{B4755812-F91B-436B-B5E2-18ACEEBC10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EBCB32-64FA-42BA-A071-F12AF859BF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8FAFA2-D44D-4EC6-9E69-DAF813DDFF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62b6d2-c139-40f9-9b47-329cfc0b4975"/>
    <ds:schemaRef ds:uri="368fac44-e5bc-4c2c-8357-d0255c1e9b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Publishing services style template.dotx</Template>
  <TotalTime>384</TotalTime>
  <Pages>1</Pages>
  <Words>2346</Words>
  <Characters>12906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MYP unit planner</vt:lpstr>
    </vt:vector>
  </TitlesOfParts>
  <Company>Microsoft</Company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 unit planner</dc:title>
  <dc:subject/>
  <dc:creator>Christelle Bazin</dc:creator>
  <cp:keywords/>
  <cp:lastModifiedBy>Mario Chávez Calderón</cp:lastModifiedBy>
  <cp:revision>20</cp:revision>
  <cp:lastPrinted>2013-01-31T15:05:00Z</cp:lastPrinted>
  <dcterms:created xsi:type="dcterms:W3CDTF">2023-02-02T19:12:00Z</dcterms:created>
  <dcterms:modified xsi:type="dcterms:W3CDTF">2026-10-16T04:03:00Z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0x0101003812DF94182F3341B48C7AE052A89A12</vt:lpwstr>
  </property>
  <property fmtid="{D5CDD505-2E9C-101B-9397-08002B2CF9AE}" pid="3" name="MediaServiceImageTags">
    <vt:lpwstr/>
  </property>
</Properties>
</file>